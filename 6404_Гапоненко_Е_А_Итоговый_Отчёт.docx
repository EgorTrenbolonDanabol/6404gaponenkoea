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4A9BC" w14:textId="77777777" w:rsidR="00165265" w:rsidRPr="00354259" w:rsidRDefault="00165265" w:rsidP="00A22A43">
      <w:pPr>
        <w:pStyle w:val="ac"/>
        <w:rPr>
          <w:bCs/>
          <w:color w:val="auto"/>
        </w:rPr>
      </w:pPr>
      <w:r w:rsidRPr="00354259">
        <w:rPr>
          <w:color w:val="auto"/>
        </w:rPr>
        <w:t xml:space="preserve">МИНИСТЕРСТВО </w:t>
      </w:r>
      <w:r w:rsidR="0002457D" w:rsidRPr="00354259">
        <w:rPr>
          <w:color w:val="auto"/>
        </w:rPr>
        <w:t xml:space="preserve">НАУКИ </w:t>
      </w:r>
      <w:r w:rsidRPr="00354259">
        <w:rPr>
          <w:color w:val="auto"/>
        </w:rPr>
        <w:t xml:space="preserve">И </w:t>
      </w:r>
      <w:r w:rsidR="0002457D" w:rsidRPr="00354259">
        <w:rPr>
          <w:color w:val="auto"/>
        </w:rPr>
        <w:t>ВЫСШЕГООБРАЗОВАНИЯ</w:t>
      </w:r>
      <w:r w:rsidRPr="00354259">
        <w:rPr>
          <w:color w:val="auto"/>
        </w:rPr>
        <w:br/>
        <w:t>РОССИЙСКОЙ ФЕДЕРАЦИИ</w:t>
      </w:r>
    </w:p>
    <w:p w14:paraId="03207867" w14:textId="77777777" w:rsidR="00A22A43" w:rsidRPr="00354259" w:rsidRDefault="00A22A43" w:rsidP="00521366"/>
    <w:p w14:paraId="0FB7B880" w14:textId="77777777" w:rsidR="00165265" w:rsidRPr="00354259" w:rsidRDefault="00150B0B" w:rsidP="00A22A43">
      <w:pPr>
        <w:pStyle w:val="ac"/>
        <w:rPr>
          <w:color w:val="auto"/>
        </w:rPr>
      </w:pPr>
      <w:r w:rsidRPr="00354259">
        <w:rPr>
          <w:color w:val="auto"/>
        </w:rPr>
        <w:t>ф</w:t>
      </w:r>
      <w:r w:rsidR="00165265" w:rsidRPr="00354259">
        <w:rPr>
          <w:color w:val="auto"/>
        </w:rPr>
        <w:t xml:space="preserve">едеральное государственное автономное </w:t>
      </w:r>
      <w:r w:rsidR="00165265" w:rsidRPr="00354259">
        <w:rPr>
          <w:color w:val="auto"/>
        </w:rPr>
        <w:br/>
        <w:t>образовательное</w:t>
      </w:r>
      <w:r w:rsidR="002E13EA" w:rsidRPr="00354259">
        <w:rPr>
          <w:color w:val="auto"/>
        </w:rPr>
        <w:t xml:space="preserve"> </w:t>
      </w:r>
      <w:r w:rsidR="00165265" w:rsidRPr="00354259">
        <w:rPr>
          <w:color w:val="auto"/>
        </w:rPr>
        <w:t>учреждение высшего образования</w:t>
      </w:r>
      <w:r w:rsidR="00165265" w:rsidRPr="00354259">
        <w:rPr>
          <w:color w:val="auto"/>
        </w:rPr>
        <w:br/>
        <w:t xml:space="preserve">«Самарский национальный исследовательский университет </w:t>
      </w:r>
      <w:r w:rsidR="00165265" w:rsidRPr="00354259">
        <w:rPr>
          <w:color w:val="auto"/>
        </w:rPr>
        <w:br/>
        <w:t>имени академика С.П. Королева»</w:t>
      </w:r>
      <w:r w:rsidR="00A22A43" w:rsidRPr="00354259">
        <w:rPr>
          <w:color w:val="auto"/>
        </w:rPr>
        <w:br/>
      </w:r>
      <w:r w:rsidR="00165265" w:rsidRPr="00354259">
        <w:rPr>
          <w:bCs/>
          <w:color w:val="auto"/>
        </w:rPr>
        <w:t>(Самарский университет)</w:t>
      </w:r>
    </w:p>
    <w:p w14:paraId="162DB902" w14:textId="77777777" w:rsidR="00165265" w:rsidRPr="00354259" w:rsidRDefault="00165265" w:rsidP="00A22A43">
      <w:pPr>
        <w:pStyle w:val="ac"/>
        <w:rPr>
          <w:color w:val="auto"/>
        </w:rPr>
      </w:pPr>
    </w:p>
    <w:p w14:paraId="731F362C" w14:textId="77777777" w:rsidR="00165265" w:rsidRPr="00354259" w:rsidRDefault="005C5A77" w:rsidP="00A22A43">
      <w:pPr>
        <w:pStyle w:val="ac"/>
        <w:rPr>
          <w:color w:val="auto"/>
        </w:rPr>
      </w:pPr>
      <w:r w:rsidRPr="00354259">
        <w:rPr>
          <w:color w:val="auto"/>
        </w:rPr>
        <w:t>Институт ин</w:t>
      </w:r>
      <w:r w:rsidRPr="00354259">
        <w:rPr>
          <w:rStyle w:val="-0"/>
          <w:color w:val="auto"/>
        </w:rPr>
        <w:t>формати</w:t>
      </w:r>
      <w:r w:rsidRPr="00354259">
        <w:rPr>
          <w:color w:val="auto"/>
        </w:rPr>
        <w:t>ки</w:t>
      </w:r>
      <w:r w:rsidR="00165265" w:rsidRPr="00354259">
        <w:rPr>
          <w:color w:val="auto"/>
        </w:rPr>
        <w:t xml:space="preserve"> и </w:t>
      </w:r>
      <w:r w:rsidRPr="00354259">
        <w:rPr>
          <w:color w:val="auto"/>
        </w:rPr>
        <w:t>кибернет</w:t>
      </w:r>
      <w:r w:rsidR="00165265" w:rsidRPr="00354259">
        <w:rPr>
          <w:color w:val="auto"/>
        </w:rPr>
        <w:t>ики</w:t>
      </w:r>
    </w:p>
    <w:p w14:paraId="0F6E3BE2" w14:textId="77777777" w:rsidR="00165265" w:rsidRPr="00354259" w:rsidRDefault="00165265" w:rsidP="00A22A43">
      <w:pPr>
        <w:pStyle w:val="ac"/>
        <w:rPr>
          <w:color w:val="auto"/>
        </w:rPr>
      </w:pPr>
      <w:r w:rsidRPr="00354259">
        <w:rPr>
          <w:color w:val="auto"/>
        </w:rPr>
        <w:t>Кафедра технической кибернетики</w:t>
      </w:r>
    </w:p>
    <w:p w14:paraId="12FC175C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C18D81F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102803D8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A281C34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1FCEF393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1630B78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2FBBD5DC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408158A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52F26F3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0CF60DA0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6756254" w14:textId="77777777" w:rsidR="00155442" w:rsidRPr="00354259" w:rsidRDefault="00155442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704A1AFC" w14:textId="77777777" w:rsidR="00155442" w:rsidRPr="00354259" w:rsidRDefault="00155442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5FA3A05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CBD9D6B" w14:textId="3BEA4AC4" w:rsidR="00155442" w:rsidRPr="00354259" w:rsidRDefault="00155442" w:rsidP="008B1EA8">
      <w:pPr>
        <w:pStyle w:val="ac"/>
        <w:rPr>
          <w:color w:val="auto"/>
        </w:rPr>
      </w:pPr>
      <w:r w:rsidRPr="00354259">
        <w:rPr>
          <w:color w:val="auto"/>
        </w:rPr>
        <w:t xml:space="preserve">Отчёт по предмету «Технологии программирования на </w:t>
      </w:r>
      <w:r w:rsidRPr="00354259">
        <w:rPr>
          <w:color w:val="auto"/>
          <w:lang w:val="en-US"/>
        </w:rPr>
        <w:t>Python</w:t>
      </w:r>
      <w:r w:rsidRPr="00354259">
        <w:rPr>
          <w:color w:val="auto"/>
        </w:rPr>
        <w:t>»</w:t>
      </w:r>
    </w:p>
    <w:p w14:paraId="414D10CD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448A56EC" w14:textId="77777777" w:rsidR="00165265" w:rsidRPr="00354259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A357C65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0F1EE4E" w14:textId="77777777" w:rsidR="0009637C" w:rsidRPr="00354259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50085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55CE1EC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753FF4A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C758A96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5241A9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2ADA77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AFE6D7A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AB4B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B3B0B1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E8E3277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032F9F6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AC4097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C1366E3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EA3AD20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6D151F2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97D53E3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75B8C07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DD3112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68A28A7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1369BC0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701E5C0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ED7B7C9" w14:textId="77777777" w:rsidR="0055446E" w:rsidRPr="00354259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B28D56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0E4E4A0" w14:textId="019EF8B4" w:rsidR="001C58DF" w:rsidRPr="00354259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354259">
        <w:rPr>
          <w:sz w:val="28"/>
          <w:szCs w:val="28"/>
        </w:rPr>
        <w:t>Обучающийся</w:t>
      </w:r>
      <w:r w:rsidRPr="00354259">
        <w:rPr>
          <w:sz w:val="28"/>
          <w:szCs w:val="28"/>
        </w:rPr>
        <w:tab/>
      </w:r>
      <w:r w:rsidRPr="00354259">
        <w:rPr>
          <w:sz w:val="28"/>
          <w:szCs w:val="28"/>
        </w:rPr>
        <w:tab/>
      </w:r>
      <w:r w:rsidR="00327F36">
        <w:rPr>
          <w:sz w:val="28"/>
          <w:szCs w:val="28"/>
        </w:rPr>
        <w:t>Е</w:t>
      </w:r>
      <w:r w:rsidR="00155442" w:rsidRPr="00354259">
        <w:rPr>
          <w:sz w:val="28"/>
          <w:szCs w:val="28"/>
        </w:rPr>
        <w:t>.</w:t>
      </w:r>
      <w:r w:rsidR="00327F36">
        <w:rPr>
          <w:sz w:val="28"/>
          <w:szCs w:val="28"/>
        </w:rPr>
        <w:t>А</w:t>
      </w:r>
      <w:r w:rsidRPr="00354259">
        <w:rPr>
          <w:sz w:val="28"/>
          <w:szCs w:val="28"/>
        </w:rPr>
        <w:t xml:space="preserve">. </w:t>
      </w:r>
      <w:r w:rsidR="00327F36">
        <w:rPr>
          <w:sz w:val="28"/>
          <w:szCs w:val="28"/>
        </w:rPr>
        <w:t>Гапоненко</w:t>
      </w:r>
    </w:p>
    <w:p w14:paraId="08239370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  <w:t>(</w:t>
      </w:r>
      <w:r w:rsidRPr="00354259">
        <w:rPr>
          <w:i/>
          <w:sz w:val="16"/>
          <w:szCs w:val="16"/>
        </w:rPr>
        <w:t>подпись</w:t>
      </w:r>
      <w:r w:rsidRPr="00354259">
        <w:rPr>
          <w:sz w:val="16"/>
          <w:szCs w:val="16"/>
        </w:rPr>
        <w:t>)</w:t>
      </w:r>
    </w:p>
    <w:p w14:paraId="57DBE3D6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</w:r>
    </w:p>
    <w:p w14:paraId="29C072C4" w14:textId="0D466391" w:rsidR="001C58DF" w:rsidRPr="00354259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354259">
        <w:rPr>
          <w:sz w:val="28"/>
          <w:szCs w:val="28"/>
        </w:rPr>
        <w:t>Преподаватель</w:t>
      </w:r>
      <w:r w:rsidR="00E443ED" w:rsidRPr="00354259">
        <w:rPr>
          <w:sz w:val="28"/>
          <w:szCs w:val="28"/>
        </w:rPr>
        <w:tab/>
      </w:r>
      <w:r w:rsidR="00E443ED" w:rsidRPr="00354259">
        <w:rPr>
          <w:sz w:val="28"/>
          <w:szCs w:val="28"/>
        </w:rPr>
        <w:tab/>
        <w:t>Н</w:t>
      </w:r>
      <w:r w:rsidR="001C58DF" w:rsidRPr="00354259">
        <w:rPr>
          <w:sz w:val="28"/>
          <w:szCs w:val="28"/>
        </w:rPr>
        <w:t>.В.</w:t>
      </w:r>
      <w:r w:rsidR="008B1EA8" w:rsidRPr="00354259">
        <w:rPr>
          <w:sz w:val="28"/>
          <w:szCs w:val="28"/>
        </w:rPr>
        <w:t xml:space="preserve"> </w:t>
      </w:r>
      <w:r w:rsidR="00E443ED" w:rsidRPr="00354259">
        <w:rPr>
          <w:sz w:val="28"/>
          <w:szCs w:val="28"/>
        </w:rPr>
        <w:t>Головастиков</w:t>
      </w:r>
    </w:p>
    <w:p w14:paraId="56FFA3DE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  <w:t>(</w:t>
      </w:r>
      <w:r w:rsidRPr="00354259">
        <w:rPr>
          <w:i/>
          <w:sz w:val="16"/>
          <w:szCs w:val="16"/>
        </w:rPr>
        <w:t>подпись</w:t>
      </w:r>
      <w:r w:rsidRPr="00354259">
        <w:rPr>
          <w:sz w:val="16"/>
          <w:szCs w:val="16"/>
        </w:rPr>
        <w:t>)</w:t>
      </w:r>
    </w:p>
    <w:p w14:paraId="283E4D3F" w14:textId="77777777" w:rsidR="00466139" w:rsidRPr="00354259" w:rsidRDefault="00466139" w:rsidP="00466139">
      <w:pPr>
        <w:shd w:val="clear" w:color="auto" w:fill="FFFFFF"/>
        <w:ind w:left="1440"/>
        <w:jc w:val="center"/>
        <w:rPr>
          <w:sz w:val="12"/>
          <w:szCs w:val="12"/>
        </w:rPr>
      </w:pPr>
    </w:p>
    <w:p w14:paraId="79263C4E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4AE4750C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396B18D0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5CA3BA07" w14:textId="77777777" w:rsidR="005C5A77" w:rsidRPr="00354259" w:rsidRDefault="005C5A77" w:rsidP="00466139">
      <w:pPr>
        <w:shd w:val="clear" w:color="auto" w:fill="FFFFFF"/>
        <w:jc w:val="center"/>
        <w:rPr>
          <w:sz w:val="12"/>
          <w:szCs w:val="12"/>
        </w:rPr>
      </w:pPr>
    </w:p>
    <w:p w14:paraId="10248FEA" w14:textId="77777777" w:rsidR="005C5A77" w:rsidRPr="00354259" w:rsidRDefault="005C5A77" w:rsidP="00466139">
      <w:pPr>
        <w:shd w:val="clear" w:color="auto" w:fill="FFFFFF"/>
        <w:jc w:val="center"/>
        <w:rPr>
          <w:sz w:val="12"/>
          <w:szCs w:val="12"/>
        </w:rPr>
      </w:pPr>
    </w:p>
    <w:p w14:paraId="65B1B0AA" w14:textId="77777777" w:rsidR="00CB479E" w:rsidRPr="00354259" w:rsidRDefault="00CB479E" w:rsidP="00466139">
      <w:pPr>
        <w:shd w:val="clear" w:color="auto" w:fill="FFFFFF"/>
        <w:jc w:val="center"/>
        <w:rPr>
          <w:sz w:val="12"/>
          <w:szCs w:val="12"/>
        </w:rPr>
      </w:pPr>
    </w:p>
    <w:p w14:paraId="6CD34D7C" w14:textId="77777777" w:rsidR="00CB479E" w:rsidRPr="00354259" w:rsidRDefault="00CB479E" w:rsidP="00466139">
      <w:pPr>
        <w:shd w:val="clear" w:color="auto" w:fill="FFFFFF"/>
        <w:jc w:val="center"/>
        <w:rPr>
          <w:sz w:val="12"/>
          <w:szCs w:val="12"/>
        </w:rPr>
      </w:pPr>
    </w:p>
    <w:p w14:paraId="01508530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09122EB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1997301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581CF99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6AA041DA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210B337F" w14:textId="77777777" w:rsidR="005C5A77" w:rsidRPr="00354259" w:rsidRDefault="00466139" w:rsidP="00D1514F">
      <w:pPr>
        <w:pStyle w:val="ac"/>
        <w:rPr>
          <w:color w:val="auto"/>
        </w:rPr>
      </w:pPr>
      <w:r w:rsidRPr="00354259">
        <w:rPr>
          <w:color w:val="auto"/>
        </w:rPr>
        <w:t>С</w:t>
      </w:r>
      <w:r w:rsidR="00F12BB1" w:rsidRPr="00354259">
        <w:rPr>
          <w:color w:val="auto"/>
        </w:rPr>
        <w:t>амара</w:t>
      </w:r>
      <w:r w:rsidRPr="00354259">
        <w:rPr>
          <w:color w:val="auto"/>
        </w:rPr>
        <w:t xml:space="preserve">  20</w:t>
      </w:r>
      <w:r w:rsidR="00F059B4" w:rsidRPr="00354259">
        <w:rPr>
          <w:color w:val="auto"/>
        </w:rPr>
        <w:t>2</w:t>
      </w:r>
      <w:r w:rsidR="00155442" w:rsidRPr="00354259">
        <w:rPr>
          <w:color w:val="auto"/>
        </w:rPr>
        <w:t>5</w:t>
      </w:r>
      <w:r w:rsidR="005C5A77" w:rsidRPr="00354259">
        <w:rPr>
          <w:color w:val="auto"/>
        </w:rPr>
        <w:br w:type="page"/>
      </w:r>
    </w:p>
    <w:p w14:paraId="45C346CF" w14:textId="77777777" w:rsidR="00466139" w:rsidRPr="00354259" w:rsidRDefault="00466139" w:rsidP="003B5E88">
      <w:pPr>
        <w:pStyle w:val="aff0"/>
        <w:rPr>
          <w:color w:val="auto"/>
        </w:rPr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354259">
        <w:rPr>
          <w:color w:val="auto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0B092186" w14:textId="7B99BAB8" w:rsidR="00B44EDC" w:rsidRDefault="00A463D1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354259">
            <w:fldChar w:fldCharType="begin"/>
          </w:r>
          <w:r w:rsidR="00F27874" w:rsidRPr="00354259">
            <w:instrText xml:space="preserve"> TOC \o "1-4" \h \z \u </w:instrText>
          </w:r>
          <w:r w:rsidRPr="00354259">
            <w:fldChar w:fldCharType="separate"/>
          </w:r>
          <w:hyperlink w:anchor="_Toc217248170" w:history="1">
            <w:r w:rsidR="00B44EDC" w:rsidRPr="00692C9A">
              <w:rPr>
                <w:rStyle w:val="af"/>
              </w:rPr>
              <w:t>Введение</w:t>
            </w:r>
            <w:r w:rsidR="00B44EDC">
              <w:rPr>
                <w:webHidden/>
              </w:rPr>
              <w:tab/>
            </w:r>
            <w:r w:rsidR="00B44EDC">
              <w:rPr>
                <w:webHidden/>
              </w:rPr>
              <w:fldChar w:fldCharType="begin"/>
            </w:r>
            <w:r w:rsidR="00B44EDC">
              <w:rPr>
                <w:webHidden/>
              </w:rPr>
              <w:instrText xml:space="preserve"> PAGEREF _Toc217248170 \h </w:instrText>
            </w:r>
            <w:r w:rsidR="00B44EDC">
              <w:rPr>
                <w:webHidden/>
              </w:rPr>
            </w:r>
            <w:r w:rsidR="00B44EDC">
              <w:rPr>
                <w:webHidden/>
              </w:rPr>
              <w:fldChar w:fldCharType="separate"/>
            </w:r>
            <w:r w:rsidR="00B44EDC">
              <w:rPr>
                <w:webHidden/>
              </w:rPr>
              <w:t>3</w:t>
            </w:r>
            <w:r w:rsidR="00B44EDC">
              <w:rPr>
                <w:webHidden/>
              </w:rPr>
              <w:fldChar w:fldCharType="end"/>
            </w:r>
          </w:hyperlink>
        </w:p>
        <w:p w14:paraId="7857D9E8" w14:textId="0F4D3D1A" w:rsidR="00B44EDC" w:rsidRDefault="00B44ED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7248171" w:history="1">
            <w:r w:rsidRPr="00692C9A">
              <w:rPr>
                <w:rStyle w:val="af"/>
              </w:rPr>
              <w:t>1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_Toc217248171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4F9D61" w14:textId="2A025CCD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2" w:history="1">
            <w:r w:rsidRPr="00692C9A">
              <w:rPr>
                <w:rStyle w:val="af"/>
                <w:noProof/>
              </w:rPr>
              <w:t>1.1 Первое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7511" w14:textId="77E29729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3" w:history="1">
            <w:r w:rsidRPr="00692C9A">
              <w:rPr>
                <w:rStyle w:val="af"/>
                <w:noProof/>
              </w:rPr>
              <w:t>1.2 Второе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FD6B" w14:textId="60BF46DD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4" w:history="1">
            <w:r w:rsidRPr="00692C9A">
              <w:rPr>
                <w:rStyle w:val="af"/>
                <w:noProof/>
              </w:rPr>
              <w:t>1.3 Четвёртое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CF75" w14:textId="676C5EF4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5" w:history="1">
            <w:r w:rsidRPr="00692C9A">
              <w:rPr>
                <w:rStyle w:val="af"/>
                <w:noProof/>
              </w:rPr>
              <w:t>1.4 Пятое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99053" w14:textId="648C2610" w:rsidR="00B44EDC" w:rsidRDefault="00B44ED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7248176" w:history="1">
            <w:r w:rsidRPr="00692C9A">
              <w:rPr>
                <w:rStyle w:val="af"/>
              </w:rPr>
              <w:t>2 Описание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_Toc217248176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E728B4E" w14:textId="7DDBEF7D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7" w:history="1">
            <w:r w:rsidRPr="00692C9A">
              <w:rPr>
                <w:rStyle w:val="af"/>
                <w:noProof/>
                <w:lang w:val="en-US"/>
              </w:rPr>
              <w:t>2.1</w:t>
            </w:r>
            <w:r w:rsidRPr="00692C9A">
              <w:rPr>
                <w:rStyle w:val="af"/>
                <w:noProof/>
              </w:rPr>
              <w:t xml:space="preserve"> Описание функционала классов </w:t>
            </w:r>
            <w:r w:rsidRPr="00692C9A">
              <w:rPr>
                <w:rStyle w:val="af"/>
                <w:noProof/>
                <w:lang w:val="en-US"/>
              </w:rPr>
              <w:t>CatImage</w:t>
            </w:r>
            <w:r w:rsidRPr="00692C9A">
              <w:rPr>
                <w:rStyle w:val="af"/>
                <w:noProof/>
              </w:rPr>
              <w:t xml:space="preserve">, </w:t>
            </w:r>
            <w:r w:rsidRPr="00692C9A">
              <w:rPr>
                <w:rStyle w:val="af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104B" w14:textId="32B5A276" w:rsidR="00B44EDC" w:rsidRDefault="00B44ED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8" w:history="1">
            <w:r w:rsidRPr="00692C9A">
              <w:rPr>
                <w:rStyle w:val="af"/>
                <w:noProof/>
                <w:lang w:val="en-US"/>
              </w:rPr>
              <w:t>2.1.1</w:t>
            </w:r>
            <w:r w:rsidRPr="00692C9A">
              <w:rPr>
                <w:rStyle w:val="af"/>
                <w:noProof/>
              </w:rPr>
              <w:t xml:space="preserve"> Класс 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E8BB" w14:textId="4174CFD9" w:rsidR="00B44EDC" w:rsidRDefault="00B44ED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79" w:history="1">
            <w:r w:rsidRPr="00692C9A">
              <w:rPr>
                <w:rStyle w:val="af"/>
                <w:noProof/>
              </w:rPr>
              <w:t>2.1.2 Класс ColorCatImage</w:t>
            </w:r>
            <w:r w:rsidRPr="00692C9A">
              <w:rPr>
                <w:rStyle w:val="af"/>
                <w:noProof/>
                <w:lang w:val="en-US"/>
              </w:rPr>
              <w:t xml:space="preserve"> </w:t>
            </w:r>
            <w:r w:rsidRPr="00692C9A">
              <w:rPr>
                <w:rStyle w:val="af"/>
                <w:noProof/>
              </w:rPr>
              <w:t>и GreyCatImage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45D1" w14:textId="66AEF2FA" w:rsidR="00B44EDC" w:rsidRDefault="00B44ED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0" w:history="1">
            <w:r w:rsidRPr="00692C9A">
              <w:rPr>
                <w:rStyle w:val="af"/>
                <w:noProof/>
                <w:lang w:val="en-US"/>
              </w:rPr>
              <w:t>2.1.3</w:t>
            </w:r>
            <w:r w:rsidRPr="00692C9A">
              <w:rPr>
                <w:rStyle w:val="af"/>
                <w:noProof/>
              </w:rPr>
              <w:t xml:space="preserve"> Класс </w:t>
            </w:r>
            <w:r w:rsidRPr="00692C9A">
              <w:rPr>
                <w:rStyle w:val="af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54BE" w14:textId="7EB0CCB5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1" w:history="1">
            <w:r w:rsidRPr="00692C9A">
              <w:rPr>
                <w:rStyle w:val="af"/>
                <w:bCs/>
                <w:noProof/>
              </w:rPr>
              <w:t>2.2 Система логирования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3D37E" w14:textId="3A06BDAB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2" w:history="1">
            <w:r w:rsidRPr="00692C9A">
              <w:rPr>
                <w:rStyle w:val="af"/>
                <w:bCs/>
                <w:noProof/>
              </w:rPr>
              <w:t>2.3 Класс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53C8" w14:textId="527AAA29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3" w:history="1">
            <w:r w:rsidRPr="00692C9A">
              <w:rPr>
                <w:rStyle w:val="af"/>
                <w:bCs/>
                <w:noProof/>
              </w:rPr>
              <w:t>2.4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CC51" w14:textId="59244D6A" w:rsidR="00B44EDC" w:rsidRDefault="00B44ED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4" w:history="1">
            <w:r w:rsidRPr="00692C9A">
              <w:rPr>
                <w:rStyle w:val="af"/>
                <w:noProof/>
              </w:rPr>
              <w:t xml:space="preserve">2.4.1 Тесты для </w:t>
            </w:r>
            <w:r w:rsidRPr="00692C9A">
              <w:rPr>
                <w:rStyle w:val="af"/>
                <w:noProof/>
                <w:lang w:val="en-US"/>
              </w:rPr>
              <w:t>CatImage и наследников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9FCCC" w14:textId="691F38D5" w:rsidR="00B44EDC" w:rsidRDefault="00B44ED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5" w:history="1">
            <w:r w:rsidRPr="00692C9A">
              <w:rPr>
                <w:rStyle w:val="af"/>
                <w:noProof/>
                <w:lang w:val="en-US"/>
              </w:rPr>
              <w:t>2.4.2</w:t>
            </w:r>
            <w:r w:rsidRPr="00692C9A">
              <w:rPr>
                <w:rStyle w:val="af"/>
                <w:noProof/>
              </w:rPr>
              <w:t xml:space="preserve"> Тесты для </w:t>
            </w:r>
            <w:r w:rsidRPr="00692C9A">
              <w:rPr>
                <w:rStyle w:val="af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3C884" w14:textId="3A5BB25E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6" w:history="1">
            <w:r w:rsidRPr="00692C9A">
              <w:rPr>
                <w:rStyle w:val="af"/>
                <w:noProof/>
              </w:rPr>
              <w:t>2.5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068D0" w14:textId="46014351" w:rsidR="00B44EDC" w:rsidRDefault="00B44ED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7248187" w:history="1">
            <w:r w:rsidRPr="00692C9A">
              <w:rPr>
                <w:rStyle w:val="af"/>
              </w:rPr>
              <w:t>3 Примеры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_Toc217248187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AD1CCF5" w14:textId="11DDC03E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8" w:history="1">
            <w:r w:rsidRPr="00692C9A">
              <w:rPr>
                <w:rStyle w:val="af"/>
                <w:bCs/>
                <w:noProof/>
              </w:rPr>
              <w:t>3.1 Запуск программы и вывод в консоль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07ADE" w14:textId="715D0924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89" w:history="1">
            <w:r w:rsidRPr="00692C9A">
              <w:rPr>
                <w:rStyle w:val="af"/>
                <w:bCs/>
                <w:noProof/>
              </w:rPr>
              <w:t>3.2 Детализированное 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66266" w14:textId="2E5396F4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90" w:history="1">
            <w:r w:rsidRPr="00692C9A">
              <w:rPr>
                <w:rStyle w:val="af"/>
                <w:bCs/>
                <w:noProof/>
              </w:rPr>
              <w:t>3.3 Структура результатов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D566" w14:textId="26B1058D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91" w:history="1">
            <w:r w:rsidRPr="00692C9A">
              <w:rPr>
                <w:rStyle w:val="af"/>
                <w:bCs/>
                <w:noProof/>
              </w:rPr>
              <w:t>3.4 Визуальное сравнение алгоритмов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6493" w14:textId="5F20C865" w:rsidR="00B44EDC" w:rsidRDefault="00B44ED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8192" w:history="1">
            <w:r w:rsidRPr="00692C9A">
              <w:rPr>
                <w:rStyle w:val="af"/>
                <w:bCs/>
                <w:noProof/>
              </w:rPr>
              <w:t>3.5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2FED" w14:textId="7E6D08F5" w:rsidR="00B44EDC" w:rsidRDefault="00B44ED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7248193" w:history="1">
            <w:r w:rsidRPr="00692C9A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_Toc217248193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93A51D8" w14:textId="675A4857" w:rsidR="00B44EDC" w:rsidRDefault="00B44ED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7248194" w:history="1">
            <w:r w:rsidRPr="00692C9A">
              <w:rPr>
                <w:rStyle w:val="af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_Toc217248194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EBCF7AB" w14:textId="657D17DB" w:rsidR="00B32E78" w:rsidRPr="00354259" w:rsidRDefault="00A463D1" w:rsidP="004F45FD">
          <w:pPr>
            <w:pStyle w:val="1-"/>
            <w:ind w:firstLine="0"/>
          </w:pPr>
          <w:r w:rsidRPr="00354259">
            <w:rPr>
              <w:rFonts w:eastAsiaTheme="majorEastAsia"/>
              <w:lang w:eastAsia="en-US"/>
            </w:rPr>
            <w:fldChar w:fldCharType="end"/>
          </w:r>
          <w:r w:rsidR="004F45FD" w:rsidRPr="00354259">
            <w:br w:type="page"/>
          </w:r>
        </w:p>
      </w:sdtContent>
    </w:sdt>
    <w:p w14:paraId="7D8A0E2C" w14:textId="4E2C0421" w:rsidR="0006463D" w:rsidRPr="00354259" w:rsidRDefault="0006463D" w:rsidP="0006463D">
      <w:pPr>
        <w:pStyle w:val="afc"/>
        <w:rPr>
          <w:rFonts w:cs="Times New Roman"/>
        </w:rPr>
      </w:pPr>
      <w:bookmarkStart w:id="11" w:name="_Toc217248170"/>
      <w:r>
        <w:rPr>
          <w:rFonts w:cs="Times New Roman"/>
        </w:rPr>
        <w:lastRenderedPageBreak/>
        <w:t>В</w:t>
      </w:r>
      <w:r w:rsidR="00A92112">
        <w:rPr>
          <w:rFonts w:cs="Times New Roman"/>
        </w:rPr>
        <w:t>ведение</w:t>
      </w:r>
      <w:bookmarkEnd w:id="11"/>
    </w:p>
    <w:p w14:paraId="250A64DD" w14:textId="2F4A34D2" w:rsidR="0006463D" w:rsidRPr="0006463D" w:rsidRDefault="0006463D" w:rsidP="0006463D">
      <w:pPr>
        <w:pStyle w:val="1-"/>
      </w:pPr>
      <w:r w:rsidRPr="0006463D">
        <w:t>Обработка и анализ изображений являются ключевыми задачами в современных компьютерных системах, находящих применение в различных областях, таких как компьютерное зрение, машинное обучение, медицинская диагностика и робототехника. Использование внешних API для получения данных расширяет возможности приложений, позволяя работать с актуальной и разнообразной информацией в реальном времени.</w:t>
      </w:r>
    </w:p>
    <w:p w14:paraId="1ACC48D5" w14:textId="13990884" w:rsidR="0006463D" w:rsidRPr="0006463D" w:rsidRDefault="0006463D" w:rsidP="0006463D">
      <w:pPr>
        <w:pStyle w:val="1-"/>
      </w:pPr>
      <w:r w:rsidRPr="0006463D">
        <w:t xml:space="preserve">В области программной инженерии особое значение приобретают технологии асинхронного программирования и параллельных вычислений, которые позволяют значительно повысить производительность приложений, работающих с вводом-выводом и вычислительно сложными операциями. </w:t>
      </w:r>
      <w:proofErr w:type="spellStart"/>
      <w:r w:rsidRPr="0006463D">
        <w:t>Логирование</w:t>
      </w:r>
      <w:proofErr w:type="spellEnd"/>
      <w:r w:rsidRPr="0006463D">
        <w:t xml:space="preserve"> и модульное тестирование являются неотъемлемыми компонентами разработки надёжного и сопровождаемого программного обеспечения.</w:t>
      </w:r>
    </w:p>
    <w:p w14:paraId="2A12CA7E" w14:textId="77777777" w:rsidR="0006463D" w:rsidRPr="0006463D" w:rsidRDefault="0006463D" w:rsidP="0006463D">
      <w:pPr>
        <w:pStyle w:val="1-"/>
      </w:pPr>
      <w:r w:rsidRPr="0006463D">
        <w:t xml:space="preserve">В настоящей работе решается задача создания программного комплекса для автоматизированной обработки изображений, получаемых с внешнего API. Разрабатываемое приложение должно обеспечивать асинхронную загрузку данных, параллельную обработку изображений с использованием </w:t>
      </w:r>
      <w:proofErr w:type="spellStart"/>
      <w:r w:rsidRPr="0006463D">
        <w:t>кастомных</w:t>
      </w:r>
      <w:proofErr w:type="spellEnd"/>
      <w:r w:rsidRPr="0006463D">
        <w:t xml:space="preserve"> алгоритмов и библиотечных методов, а также комплексное </w:t>
      </w:r>
      <w:proofErr w:type="spellStart"/>
      <w:r w:rsidRPr="0006463D">
        <w:t>логирование</w:t>
      </w:r>
      <w:proofErr w:type="spellEnd"/>
      <w:r w:rsidRPr="0006463D">
        <w:t xml:space="preserve"> и тестирование функциональности.</w:t>
      </w:r>
    </w:p>
    <w:p w14:paraId="2DEEFAF6" w14:textId="77777777" w:rsidR="0006463D" w:rsidRPr="0006463D" w:rsidRDefault="0006463D" w:rsidP="0006463D">
      <w:pPr>
        <w:pStyle w:val="1-"/>
      </w:pPr>
      <w:r w:rsidRPr="0006463D">
        <w:t>Данная работа содержит три основных раздела.</w:t>
      </w:r>
    </w:p>
    <w:p w14:paraId="441E6D85" w14:textId="77777777" w:rsidR="0006463D" w:rsidRPr="0006463D" w:rsidRDefault="0006463D" w:rsidP="0006463D">
      <w:pPr>
        <w:pStyle w:val="1-"/>
      </w:pPr>
      <w:r w:rsidRPr="0006463D">
        <w:t>В первом разделе рассматривается постановка задачи, детально описываются требования четырёх лабораторных работ, каждая из которых представляет собой эволюционное развитие предыдущей. Определяются функциональные и нефункциональные требования к системе.</w:t>
      </w:r>
    </w:p>
    <w:p w14:paraId="5E5C67B6" w14:textId="77777777" w:rsidR="0006463D" w:rsidRPr="0006463D" w:rsidRDefault="0006463D" w:rsidP="0006463D">
      <w:pPr>
        <w:pStyle w:val="1-"/>
      </w:pPr>
      <w:r w:rsidRPr="0006463D">
        <w:t>Во втором разделе приводится описание архитектуры и реализации приложения. Подробно рассматриваются классы для работы с изображениями (</w:t>
      </w:r>
      <w:proofErr w:type="spellStart"/>
      <w:r w:rsidRPr="0006463D">
        <w:t>CatImageAbstract</w:t>
      </w:r>
      <w:proofErr w:type="spellEnd"/>
      <w:r w:rsidRPr="0006463D">
        <w:t xml:space="preserve">, </w:t>
      </w:r>
      <w:proofErr w:type="spellStart"/>
      <w:r w:rsidRPr="0006463D">
        <w:t>CatImageRGB</w:t>
      </w:r>
      <w:proofErr w:type="spellEnd"/>
      <w:r w:rsidRPr="0006463D">
        <w:t xml:space="preserve">, </w:t>
      </w:r>
      <w:proofErr w:type="spellStart"/>
      <w:r w:rsidRPr="0006463D">
        <w:t>CatImageGrayscale</w:t>
      </w:r>
      <w:proofErr w:type="spellEnd"/>
      <w:r w:rsidRPr="0006463D">
        <w:t xml:space="preserve">) и основной класс </w:t>
      </w:r>
      <w:proofErr w:type="spellStart"/>
      <w:r w:rsidRPr="0006463D">
        <w:t>CatImageProcessor</w:t>
      </w:r>
      <w:proofErr w:type="spellEnd"/>
      <w:r w:rsidRPr="0006463D">
        <w:t xml:space="preserve">, управляющий всем </w:t>
      </w:r>
      <w:proofErr w:type="spellStart"/>
      <w:r w:rsidRPr="0006463D">
        <w:t>пайплайном</w:t>
      </w:r>
      <w:proofErr w:type="spellEnd"/>
      <w:r w:rsidRPr="0006463D">
        <w:t xml:space="preserve"> обработки. Описываются система </w:t>
      </w:r>
      <w:proofErr w:type="spellStart"/>
      <w:r w:rsidRPr="0006463D">
        <w:t>логирования</w:t>
      </w:r>
      <w:proofErr w:type="spellEnd"/>
      <w:r w:rsidRPr="0006463D">
        <w:t xml:space="preserve"> с поддержкой JSON-конфигурации, модульное </w:t>
      </w:r>
      <w:r w:rsidRPr="0006463D">
        <w:lastRenderedPageBreak/>
        <w:t xml:space="preserve">тестирование с использованием библиотеки </w:t>
      </w:r>
      <w:proofErr w:type="spellStart"/>
      <w:r w:rsidRPr="0006463D">
        <w:t>unittest</w:t>
      </w:r>
      <w:proofErr w:type="spellEnd"/>
      <w:r w:rsidRPr="0006463D">
        <w:t xml:space="preserve">, а также работа с внешним API </w:t>
      </w:r>
      <w:proofErr w:type="spellStart"/>
      <w:r w:rsidRPr="0006463D">
        <w:t>The</w:t>
      </w:r>
      <w:proofErr w:type="spellEnd"/>
      <w:r w:rsidRPr="0006463D">
        <w:t xml:space="preserve"> </w:t>
      </w:r>
      <w:proofErr w:type="spellStart"/>
      <w:r w:rsidRPr="0006463D">
        <w:t>Cat</w:t>
      </w:r>
      <w:proofErr w:type="spellEnd"/>
      <w:r w:rsidRPr="0006463D">
        <w:t xml:space="preserve"> API.</w:t>
      </w:r>
    </w:p>
    <w:p w14:paraId="1A0391ED" w14:textId="77777777" w:rsidR="0006463D" w:rsidRPr="0006463D" w:rsidRDefault="0006463D" w:rsidP="0006463D">
      <w:pPr>
        <w:pStyle w:val="1-"/>
      </w:pPr>
      <w:r w:rsidRPr="0006463D">
        <w:t>В третьем разделе представлены результаты работы приложения, включая примеры выполнения, структуру сохранённых данных и анализ эффективности реализованных подходов. Также формулируются выводы о полученных навыках и перспективах развития проекта.</w:t>
      </w:r>
    </w:p>
    <w:p w14:paraId="5FA52314" w14:textId="099D14C5" w:rsidR="0006463D" w:rsidRPr="00354259" w:rsidRDefault="0006463D" w:rsidP="0006463D">
      <w:pPr>
        <w:pStyle w:val="1-"/>
      </w:pPr>
      <w:r w:rsidRPr="0006463D">
        <w:t xml:space="preserve">Разработанное программное средство демонстрирует комплексный подход к созданию современных </w:t>
      </w:r>
      <w:proofErr w:type="spellStart"/>
      <w:r w:rsidRPr="0006463D">
        <w:t>Python</w:t>
      </w:r>
      <w:proofErr w:type="spellEnd"/>
      <w:r w:rsidRPr="0006463D">
        <w:t>-приложений, сочетающих алгоритмы обработки изображений, работу с сетью, асинхронное программирование и обеспечение качества кода.</w:t>
      </w:r>
      <w:r w:rsidRPr="00354259">
        <w:br w:type="page"/>
      </w:r>
    </w:p>
    <w:p w14:paraId="0276260E" w14:textId="77777777" w:rsidR="0061354D" w:rsidRPr="00354259" w:rsidRDefault="005A3B4F" w:rsidP="006057B8">
      <w:pPr>
        <w:pStyle w:val="1"/>
      </w:pPr>
      <w:bookmarkStart w:id="12" w:name="_Toc217248171"/>
      <w:r w:rsidRPr="00354259">
        <w:lastRenderedPageBreak/>
        <w:t>Постановка задачи</w:t>
      </w:r>
      <w:bookmarkEnd w:id="12"/>
    </w:p>
    <w:p w14:paraId="7CBCF379" w14:textId="604AE670" w:rsidR="00E2179A" w:rsidRPr="00354259" w:rsidRDefault="00E2179A" w:rsidP="008D7A7A">
      <w:pPr>
        <w:pStyle w:val="1-"/>
        <w:ind w:firstLine="708"/>
      </w:pPr>
      <w:r w:rsidRPr="00354259">
        <w:t xml:space="preserve">В рамках курса «Технологии программирования на </w:t>
      </w:r>
      <w:proofErr w:type="spellStart"/>
      <w:r w:rsidRPr="00354259">
        <w:t>Python</w:t>
      </w:r>
      <w:proofErr w:type="spellEnd"/>
      <w:r w:rsidRPr="00354259">
        <w:t xml:space="preserve">» были выполнены </w:t>
      </w:r>
      <w:r w:rsidR="003F2098" w:rsidRPr="00354259">
        <w:t>четыре</w:t>
      </w:r>
      <w:r w:rsidRPr="00354259">
        <w:t xml:space="preserve"> лабораторны</w:t>
      </w:r>
      <w:r w:rsidR="003F2098" w:rsidRPr="00354259">
        <w:t>е</w:t>
      </w:r>
      <w:r w:rsidRPr="00354259">
        <w:t xml:space="preserve"> работ</w:t>
      </w:r>
      <w:r w:rsidR="003F2098" w:rsidRPr="00354259">
        <w:t>ы</w:t>
      </w:r>
      <w:r w:rsidRPr="00354259">
        <w:t>, каждая из которых являлась надстройкой над предыдущей.</w:t>
      </w:r>
    </w:p>
    <w:p w14:paraId="099E8CC7" w14:textId="77777777" w:rsidR="000A0F39" w:rsidRPr="00151645" w:rsidRDefault="00E443ED" w:rsidP="000A0F39">
      <w:pPr>
        <w:pStyle w:val="2"/>
      </w:pPr>
      <w:bookmarkStart w:id="13" w:name="_Toc217248172"/>
      <w:r w:rsidRPr="00151645">
        <w:t>Первое задание</w:t>
      </w:r>
      <w:bookmarkEnd w:id="13"/>
    </w:p>
    <w:p w14:paraId="5416E6EB" w14:textId="77777777" w:rsidR="007E649B" w:rsidRPr="00151645" w:rsidRDefault="007E649B" w:rsidP="007E649B">
      <w:pPr>
        <w:pStyle w:val="1-"/>
        <w:ind w:firstLine="708"/>
        <w:rPr>
          <w:sz w:val="24"/>
          <w:szCs w:val="24"/>
        </w:rPr>
      </w:pPr>
      <w:r w:rsidRPr="00151645">
        <w:t>Разработать консольное приложение для обработки изображений, реализующее следующий функционал:</w:t>
      </w:r>
    </w:p>
    <w:p w14:paraId="5C3663F1" w14:textId="77777777" w:rsidR="007E649B" w:rsidRPr="00151645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 w:rsidRPr="00151645">
        <w:rPr>
          <w:szCs w:val="28"/>
        </w:rPr>
        <w:t>получение решения краевой задачи для волнового уравнения в виде бесконечного ряда Фурье при различных способах описания входного импульса;</w:t>
      </w:r>
    </w:p>
    <w:p w14:paraId="7B6D9E52" w14:textId="4A21F238" w:rsidR="00151645" w:rsidRPr="007E649B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с</w:t>
      </w:r>
      <w:r w:rsidRPr="00354259">
        <w:t>вёртка изображения с произвольным ядром</w:t>
      </w:r>
      <w:r w:rsidRPr="00151645">
        <w:t>;</w:t>
      </w:r>
    </w:p>
    <w:p w14:paraId="5469969A" w14:textId="77777777" w:rsidR="007E649B" w:rsidRPr="00151645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п</w:t>
      </w:r>
      <w:r w:rsidRPr="00354259">
        <w:t>риведение цветного изображения к полутоновому</w:t>
      </w:r>
      <w:r w:rsidRPr="00151645">
        <w:t>;</w:t>
      </w:r>
    </w:p>
    <w:p w14:paraId="12B599CF" w14:textId="77777777" w:rsidR="007E649B" w:rsidRPr="00151645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г</w:t>
      </w:r>
      <w:r w:rsidRPr="00354259">
        <w:t>амма-коррекция изображения</w:t>
      </w:r>
      <w:r>
        <w:rPr>
          <w:lang w:val="en-US"/>
        </w:rPr>
        <w:t>;</w:t>
      </w:r>
    </w:p>
    <w:p w14:paraId="705D0B12" w14:textId="77777777" w:rsidR="007E649B" w:rsidRPr="00151645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в</w:t>
      </w:r>
      <w:r w:rsidRPr="00354259">
        <w:t xml:space="preserve">ыделение границ (оператор </w:t>
      </w:r>
      <w:proofErr w:type="spellStart"/>
      <w:r w:rsidRPr="00354259">
        <w:t>Собеля</w:t>
      </w:r>
      <w:proofErr w:type="spellEnd"/>
      <w:r w:rsidRPr="00354259">
        <w:t>)</w:t>
      </w:r>
      <w:r>
        <w:rPr>
          <w:lang w:val="en-US"/>
        </w:rPr>
        <w:t>;</w:t>
      </w:r>
    </w:p>
    <w:p w14:paraId="0E0AC1B6" w14:textId="77777777" w:rsidR="007E649B" w:rsidRPr="00151645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в</w:t>
      </w:r>
      <w:r w:rsidRPr="00354259">
        <w:t>ыделение углов на изображении (детектор Харриса)</w:t>
      </w:r>
      <w:r w:rsidRPr="00151645">
        <w:t>;</w:t>
      </w:r>
    </w:p>
    <w:p w14:paraId="6DC3088D" w14:textId="1C19BCC7" w:rsidR="007E649B" w:rsidRPr="007E649B" w:rsidRDefault="007E649B" w:rsidP="00622F5D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в</w:t>
      </w:r>
      <w:r w:rsidRPr="00354259">
        <w:t xml:space="preserve">ыделение кругов на изображении (преобразование </w:t>
      </w:r>
      <w:proofErr w:type="spellStart"/>
      <w:r w:rsidRPr="00354259">
        <w:t>Хафа</w:t>
      </w:r>
      <w:proofErr w:type="spellEnd"/>
      <w:r w:rsidRPr="00354259">
        <w:t>) — задание на дополнительный балл.</w:t>
      </w:r>
    </w:p>
    <w:p w14:paraId="62827ED6" w14:textId="0968255A" w:rsidR="00E2179A" w:rsidRPr="00354259" w:rsidRDefault="00E2179A" w:rsidP="00151645">
      <w:pPr>
        <w:pStyle w:val="1-"/>
        <w:ind w:firstLine="708"/>
        <w:rPr>
          <w:b/>
          <w:bCs/>
        </w:rPr>
      </w:pPr>
      <w:r w:rsidRPr="00354259">
        <w:rPr>
          <w:rStyle w:val="aff5"/>
          <w:b w:val="0"/>
          <w:bCs w:val="0"/>
        </w:rPr>
        <w:t>Требования к реализации:</w:t>
      </w:r>
    </w:p>
    <w:p w14:paraId="4348D2D9" w14:textId="4E88B02A" w:rsidR="00E2179A" w:rsidRPr="00354259" w:rsidRDefault="007E649B" w:rsidP="00622F5D">
      <w:pPr>
        <w:pStyle w:val="1-"/>
        <w:numPr>
          <w:ilvl w:val="0"/>
          <w:numId w:val="14"/>
        </w:numPr>
      </w:pPr>
      <w:r>
        <w:t>и</w:t>
      </w:r>
      <w:r w:rsidR="00E2179A" w:rsidRPr="00354259">
        <w:t xml:space="preserve">спользование интерфейса из шаблона </w:t>
      </w:r>
      <w:proofErr w:type="spellStart"/>
      <w:r w:rsidR="00E2179A" w:rsidRPr="00354259">
        <w:t>репозитория</w:t>
      </w:r>
      <w:proofErr w:type="spellEnd"/>
      <w:r w:rsidRPr="007E649B">
        <w:t>;</w:t>
      </w:r>
    </w:p>
    <w:p w14:paraId="5BCDB961" w14:textId="2EADC743" w:rsidR="00E2179A" w:rsidRPr="00354259" w:rsidRDefault="007E649B" w:rsidP="00622F5D">
      <w:pPr>
        <w:pStyle w:val="1-"/>
        <w:numPr>
          <w:ilvl w:val="0"/>
          <w:numId w:val="14"/>
        </w:numPr>
      </w:pPr>
      <w:r>
        <w:t>с</w:t>
      </w:r>
      <w:r w:rsidR="00E2179A" w:rsidRPr="00354259">
        <w:t>амостоятельная реализация всех функций (запрещено использование готовых функций обработки изображений)</w:t>
      </w:r>
      <w:r w:rsidRPr="007E649B">
        <w:t>;</w:t>
      </w:r>
    </w:p>
    <w:p w14:paraId="7E4DA350" w14:textId="43314E0A" w:rsidR="00E2179A" w:rsidRPr="00354259" w:rsidRDefault="007E649B" w:rsidP="00622F5D">
      <w:pPr>
        <w:pStyle w:val="1-"/>
        <w:numPr>
          <w:ilvl w:val="0"/>
          <w:numId w:val="14"/>
        </w:numPr>
      </w:pPr>
      <w:r>
        <w:t>в</w:t>
      </w:r>
      <w:r w:rsidR="00E2179A" w:rsidRPr="00354259">
        <w:t xml:space="preserve">изуальное сравнение с готовыми функциями </w:t>
      </w:r>
      <w:proofErr w:type="spellStart"/>
      <w:r w:rsidR="00E2179A" w:rsidRPr="00354259">
        <w:t>OpenCV</w:t>
      </w:r>
      <w:proofErr w:type="spellEnd"/>
      <w:r w:rsidR="00E2179A" w:rsidRPr="00354259">
        <w:t xml:space="preserve"> для проверки корректности</w:t>
      </w:r>
      <w:r w:rsidRPr="007E649B">
        <w:t>;</w:t>
      </w:r>
    </w:p>
    <w:p w14:paraId="037F358B" w14:textId="6A02D032" w:rsidR="00E2179A" w:rsidRPr="00354259" w:rsidRDefault="007E649B" w:rsidP="00622F5D">
      <w:pPr>
        <w:pStyle w:val="1-"/>
        <w:numPr>
          <w:ilvl w:val="0"/>
          <w:numId w:val="14"/>
        </w:numPr>
      </w:pPr>
      <w:r>
        <w:t>п</w:t>
      </w:r>
      <w:r w:rsidR="00E2179A" w:rsidRPr="00354259">
        <w:t>одсчёт времени выполнения операций</w:t>
      </w:r>
      <w:r>
        <w:rPr>
          <w:lang w:val="en-US"/>
        </w:rPr>
        <w:t>;</w:t>
      </w:r>
    </w:p>
    <w:p w14:paraId="4235C42D" w14:textId="2A2FAB30" w:rsidR="00E2179A" w:rsidRPr="00354259" w:rsidRDefault="007E649B" w:rsidP="00622F5D">
      <w:pPr>
        <w:pStyle w:val="1-"/>
        <w:numPr>
          <w:ilvl w:val="0"/>
          <w:numId w:val="14"/>
        </w:numPr>
      </w:pPr>
      <w:r>
        <w:t>в</w:t>
      </w:r>
      <w:r w:rsidR="00E2179A" w:rsidRPr="00354259">
        <w:t>заимодействие с пользователем через аргументы командной строки.</w:t>
      </w:r>
    </w:p>
    <w:p w14:paraId="23873A2D" w14:textId="77777777" w:rsidR="003F2098" w:rsidRPr="00354259" w:rsidRDefault="003F2098" w:rsidP="003F2098">
      <w:pPr>
        <w:pStyle w:val="1-"/>
        <w:ind w:left="720" w:firstLine="0"/>
      </w:pPr>
    </w:p>
    <w:p w14:paraId="00744408" w14:textId="77777777" w:rsidR="000A0F39" w:rsidRPr="00354259" w:rsidRDefault="00E443ED" w:rsidP="00580459">
      <w:pPr>
        <w:pStyle w:val="2"/>
      </w:pPr>
      <w:bookmarkStart w:id="14" w:name="_Toc217248173"/>
      <w:r w:rsidRPr="00354259">
        <w:t>Второе задание</w:t>
      </w:r>
      <w:bookmarkEnd w:id="14"/>
    </w:p>
    <w:p w14:paraId="07DDBE6F" w14:textId="77777777" w:rsidR="003F2098" w:rsidRPr="00354259" w:rsidRDefault="003F2098" w:rsidP="003F2098">
      <w:pPr>
        <w:pStyle w:val="1-"/>
        <w:rPr>
          <w:sz w:val="24"/>
          <w:szCs w:val="24"/>
        </w:rPr>
      </w:pPr>
      <w:r w:rsidRPr="00354259">
        <w:t xml:space="preserve">Написать программу для работы с </w:t>
      </w:r>
      <w:proofErr w:type="spellStart"/>
      <w:r w:rsidRPr="00354259">
        <w:t>The</w:t>
      </w:r>
      <w:proofErr w:type="spellEnd"/>
      <w:r w:rsidRPr="00354259">
        <w:t xml:space="preserve"> </w:t>
      </w:r>
      <w:proofErr w:type="spellStart"/>
      <w:r w:rsidRPr="00354259">
        <w:t>Cat</w:t>
      </w:r>
      <w:proofErr w:type="spellEnd"/>
      <w:r w:rsidRPr="00354259">
        <w:t xml:space="preserve"> API, которая:</w:t>
      </w:r>
    </w:p>
    <w:p w14:paraId="60DF6FA7" w14:textId="5D4E4049" w:rsidR="003F2098" w:rsidRPr="00354259" w:rsidRDefault="007E649B" w:rsidP="00622F5D">
      <w:pPr>
        <w:pStyle w:val="1-"/>
        <w:numPr>
          <w:ilvl w:val="0"/>
          <w:numId w:val="6"/>
        </w:numPr>
      </w:pPr>
      <w:r>
        <w:t>п</w:t>
      </w:r>
      <w:r w:rsidR="003F2098" w:rsidRPr="00354259">
        <w:t>одключается к API с использованием модуля </w:t>
      </w:r>
      <w:proofErr w:type="spellStart"/>
      <w:r w:rsidR="003F2098" w:rsidRPr="00354259">
        <w:t>requests</w:t>
      </w:r>
      <w:proofErr w:type="spellEnd"/>
      <w:r w:rsidR="003F2098" w:rsidRPr="00354259">
        <w:t> и скачивает изображение животного с информацией о породе</w:t>
      </w:r>
      <w:r w:rsidRPr="007E649B">
        <w:t>;</w:t>
      </w:r>
    </w:p>
    <w:p w14:paraId="76CB56DF" w14:textId="462B51E6" w:rsidR="003F2098" w:rsidRPr="00354259" w:rsidRDefault="007E649B" w:rsidP="00622F5D">
      <w:pPr>
        <w:pStyle w:val="1-"/>
        <w:numPr>
          <w:ilvl w:val="0"/>
          <w:numId w:val="6"/>
        </w:numPr>
      </w:pPr>
      <w:r>
        <w:lastRenderedPageBreak/>
        <w:t>п</w:t>
      </w:r>
      <w:r w:rsidR="003F2098" w:rsidRPr="00354259">
        <w:t xml:space="preserve">реобразует изображение в </w:t>
      </w:r>
      <w:proofErr w:type="spellStart"/>
      <w:r w:rsidR="003F2098" w:rsidRPr="00354259">
        <w:t>numpy</w:t>
      </w:r>
      <w:proofErr w:type="spellEnd"/>
      <w:r w:rsidR="003F2098" w:rsidRPr="00354259">
        <w:t>-массив и выполняет операцию выделения контуров (пользовательским и библиотечным методами)</w:t>
      </w:r>
      <w:r w:rsidRPr="007E649B">
        <w:t>;</w:t>
      </w:r>
    </w:p>
    <w:p w14:paraId="71D096DB" w14:textId="03C2F320" w:rsidR="003F2098" w:rsidRPr="00354259" w:rsidRDefault="007E649B" w:rsidP="00622F5D">
      <w:pPr>
        <w:pStyle w:val="1-"/>
        <w:numPr>
          <w:ilvl w:val="0"/>
          <w:numId w:val="6"/>
        </w:numPr>
      </w:pPr>
      <w:r>
        <w:t>с</w:t>
      </w:r>
      <w:r w:rsidR="003F2098" w:rsidRPr="00354259">
        <w:t>охраняет исходное изображение и оба варианта обработанных изображений, упоминая в названии сохраняемых файлов породу животного</w:t>
      </w:r>
      <w:r w:rsidRPr="007E649B">
        <w:t>;</w:t>
      </w:r>
    </w:p>
    <w:p w14:paraId="6A38347C" w14:textId="27BDCF7B" w:rsidR="003F2098" w:rsidRPr="00354259" w:rsidRDefault="007E649B" w:rsidP="00622F5D">
      <w:pPr>
        <w:pStyle w:val="1-"/>
        <w:numPr>
          <w:ilvl w:val="0"/>
          <w:numId w:val="6"/>
        </w:numPr>
      </w:pPr>
      <w:r>
        <w:t>о</w:t>
      </w:r>
      <w:r w:rsidR="003F2098" w:rsidRPr="00354259">
        <w:t>брабатывает несколько изображений подряд (параметр </w:t>
      </w:r>
      <w:proofErr w:type="spellStart"/>
      <w:r w:rsidR="003F2098" w:rsidRPr="00354259">
        <w:t>limit</w:t>
      </w:r>
      <w:proofErr w:type="spellEnd"/>
      <w:r w:rsidR="003F2098" w:rsidRPr="00354259">
        <w:t xml:space="preserve"> в HTTP-запросе).</w:t>
      </w:r>
    </w:p>
    <w:p w14:paraId="09426CAA" w14:textId="77777777" w:rsidR="003F2098" w:rsidRPr="00354259" w:rsidRDefault="003F2098" w:rsidP="007E649B">
      <w:pPr>
        <w:pStyle w:val="1-"/>
        <w:ind w:firstLine="708"/>
        <w:rPr>
          <w:b/>
          <w:bCs/>
        </w:rPr>
      </w:pPr>
      <w:r w:rsidRPr="00354259">
        <w:rPr>
          <w:rStyle w:val="aff5"/>
          <w:b w:val="0"/>
          <w:bCs w:val="0"/>
        </w:rPr>
        <w:t>Архитектурные требования:</w:t>
      </w:r>
    </w:p>
    <w:p w14:paraId="544F73A6" w14:textId="63C6FED4" w:rsidR="003F2098" w:rsidRPr="00354259" w:rsidRDefault="007E649B" w:rsidP="00622F5D">
      <w:pPr>
        <w:pStyle w:val="1-"/>
        <w:numPr>
          <w:ilvl w:val="0"/>
          <w:numId w:val="7"/>
        </w:numPr>
      </w:pPr>
      <w:r>
        <w:t>ф</w:t>
      </w:r>
      <w:r w:rsidR="003F2098" w:rsidRPr="00354259">
        <w:t>ункционал инкапсулирован в двух классах</w:t>
      </w:r>
      <w:r w:rsidRPr="007E649B">
        <w:t>;</w:t>
      </w:r>
    </w:p>
    <w:p w14:paraId="5CD4B5F5" w14:textId="5F241A00" w:rsidR="003F2098" w:rsidRPr="00354259" w:rsidRDefault="007E649B" w:rsidP="00622F5D">
      <w:pPr>
        <w:pStyle w:val="1-"/>
        <w:numPr>
          <w:ilvl w:val="0"/>
          <w:numId w:val="7"/>
        </w:numPr>
      </w:pPr>
      <w:r>
        <w:t>и</w:t>
      </w:r>
      <w:r w:rsidR="003F2098" w:rsidRPr="00354259">
        <w:t xml:space="preserve">змерение времени работы методов </w:t>
      </w:r>
      <w:proofErr w:type="gramStart"/>
      <w:r w:rsidR="003F2098" w:rsidRPr="00354259">
        <w:t>через декоратор</w:t>
      </w:r>
      <w:proofErr w:type="gramEnd"/>
      <w:r w:rsidRPr="007E649B">
        <w:t>;</w:t>
      </w:r>
    </w:p>
    <w:p w14:paraId="67554CF8" w14:textId="2396554C" w:rsidR="003F2098" w:rsidRPr="00354259" w:rsidRDefault="007E649B" w:rsidP="00622F5D">
      <w:pPr>
        <w:pStyle w:val="1-"/>
        <w:numPr>
          <w:ilvl w:val="0"/>
          <w:numId w:val="7"/>
        </w:numPr>
      </w:pPr>
      <w:r>
        <w:t>с</w:t>
      </w:r>
      <w:r w:rsidR="003F2098" w:rsidRPr="00354259">
        <w:t>оздание поддиректорий для сохранения результатов с использованием </w:t>
      </w:r>
      <w:proofErr w:type="spellStart"/>
      <w:proofErr w:type="gramStart"/>
      <w:r w:rsidR="003F2098" w:rsidRPr="00354259">
        <w:t>os.makedirs</w:t>
      </w:r>
      <w:proofErr w:type="spellEnd"/>
      <w:proofErr w:type="gramEnd"/>
      <w:r w:rsidR="003F2098" w:rsidRPr="00354259">
        <w:t>() и </w:t>
      </w:r>
      <w:proofErr w:type="spellStart"/>
      <w:r w:rsidR="003F2098" w:rsidRPr="00354259">
        <w:t>os.path.join</w:t>
      </w:r>
      <w:proofErr w:type="spellEnd"/>
      <w:r w:rsidR="003F2098" w:rsidRPr="00354259">
        <w:t>().</w:t>
      </w:r>
    </w:p>
    <w:p w14:paraId="4E76C58C" w14:textId="6CCD729D" w:rsidR="003F2098" w:rsidRPr="00354259" w:rsidRDefault="003F2098" w:rsidP="007E649B">
      <w:pPr>
        <w:pStyle w:val="1-"/>
        <w:ind w:firstLine="708"/>
      </w:pPr>
      <w:r w:rsidRPr="00354259">
        <w:rPr>
          <w:rStyle w:val="aff5"/>
          <w:b w:val="0"/>
          <w:bCs w:val="0"/>
        </w:rPr>
        <w:t>Дополнительное задание:</w:t>
      </w:r>
      <w:r w:rsidRPr="00354259">
        <w:rPr>
          <w:b/>
          <w:bCs/>
        </w:rPr>
        <w:t> </w:t>
      </w:r>
      <w:r w:rsidRPr="00354259">
        <w:t>сделать </w:t>
      </w:r>
      <w:proofErr w:type="spellStart"/>
      <w:r w:rsidRPr="00354259">
        <w:t>CatImage</w:t>
      </w:r>
      <w:proofErr w:type="spellEnd"/>
      <w:r w:rsidRPr="00354259">
        <w:t xml:space="preserve"> абстрактным классом с наследниками для цветного и чёрно-белого изображений.</w:t>
      </w:r>
    </w:p>
    <w:p w14:paraId="0D46D08A" w14:textId="03B16A73" w:rsidR="00E443ED" w:rsidRPr="00354259" w:rsidRDefault="005C2EB8" w:rsidP="00E443ED">
      <w:pPr>
        <w:pStyle w:val="2"/>
      </w:pPr>
      <w:bookmarkStart w:id="15" w:name="_Toc217248174"/>
      <w:r w:rsidRPr="00354259">
        <w:t>Четвёртое</w:t>
      </w:r>
      <w:r w:rsidR="00E443ED" w:rsidRPr="00354259">
        <w:t xml:space="preserve"> задание</w:t>
      </w:r>
      <w:bookmarkEnd w:id="15"/>
    </w:p>
    <w:p w14:paraId="44D5886D" w14:textId="77777777" w:rsidR="003F2098" w:rsidRPr="00354259" w:rsidRDefault="003F2098" w:rsidP="003F2098">
      <w:pPr>
        <w:pStyle w:val="1-"/>
        <w:rPr>
          <w:sz w:val="24"/>
          <w:szCs w:val="24"/>
        </w:rPr>
      </w:pPr>
      <w:r w:rsidRPr="00354259">
        <w:t>Переписать программу, написанную в рамках лабораторной работы №2, добавив:</w:t>
      </w:r>
    </w:p>
    <w:p w14:paraId="5B2669C4" w14:textId="461A3A76" w:rsidR="003F2098" w:rsidRPr="00354259" w:rsidRDefault="007E649B" w:rsidP="00622F5D">
      <w:pPr>
        <w:pStyle w:val="1-"/>
        <w:numPr>
          <w:ilvl w:val="0"/>
          <w:numId w:val="8"/>
        </w:numPr>
      </w:pPr>
      <w:r>
        <w:t>а</w:t>
      </w:r>
      <w:r w:rsidR="003F2098" w:rsidRPr="00354259">
        <w:t>синхронность: скачивание изображений и сохранение в файлы должно происходить асинхронно с использованием библиотек </w:t>
      </w:r>
      <w:proofErr w:type="spellStart"/>
      <w:r w:rsidR="003F2098" w:rsidRPr="00354259">
        <w:t>aiohttp</w:t>
      </w:r>
      <w:proofErr w:type="spellEnd"/>
      <w:r w:rsidR="003F2098" w:rsidRPr="00354259">
        <w:t> и </w:t>
      </w:r>
      <w:proofErr w:type="spellStart"/>
      <w:r w:rsidR="003F2098" w:rsidRPr="00354259">
        <w:t>aiofiles</w:t>
      </w:r>
      <w:proofErr w:type="spellEnd"/>
      <w:r w:rsidRPr="007E649B">
        <w:t>;</w:t>
      </w:r>
    </w:p>
    <w:p w14:paraId="6BB46276" w14:textId="2A4EE9A3" w:rsidR="003F2098" w:rsidRPr="00354259" w:rsidRDefault="007E649B" w:rsidP="00622F5D">
      <w:pPr>
        <w:pStyle w:val="1-"/>
        <w:numPr>
          <w:ilvl w:val="0"/>
          <w:numId w:val="8"/>
        </w:numPr>
      </w:pPr>
      <w:r>
        <w:t>м</w:t>
      </w:r>
      <w:r w:rsidR="003F2098" w:rsidRPr="00354259">
        <w:t>ногопроцессорность: обработка изображений с помощью свёртки должна происходить в параллельных процессах с использованием </w:t>
      </w:r>
      <w:proofErr w:type="spellStart"/>
      <w:r w:rsidR="003F2098" w:rsidRPr="00354259">
        <w:t>multiprocessing</w:t>
      </w:r>
      <w:proofErr w:type="spellEnd"/>
      <w:r w:rsidR="003F2098" w:rsidRPr="00354259">
        <w:t> или </w:t>
      </w:r>
      <w:proofErr w:type="spellStart"/>
      <w:r w:rsidR="003F2098" w:rsidRPr="00354259">
        <w:t>ProcessPoolExecutor</w:t>
      </w:r>
      <w:proofErr w:type="spellEnd"/>
      <w:r w:rsidRPr="007E649B">
        <w:t>;</w:t>
      </w:r>
    </w:p>
    <w:p w14:paraId="0232360B" w14:textId="2169E6DB" w:rsidR="003F2098" w:rsidRPr="00354259" w:rsidRDefault="007E649B" w:rsidP="00622F5D">
      <w:pPr>
        <w:pStyle w:val="1-"/>
        <w:numPr>
          <w:ilvl w:val="0"/>
          <w:numId w:val="8"/>
        </w:numPr>
      </w:pPr>
      <w:r>
        <w:t>с</w:t>
      </w:r>
      <w:r w:rsidR="003F2098" w:rsidRPr="00354259">
        <w:t>табильная нумерация: порядковый номер изображения определяется при получении списка URL и не меняется в дальнейшем.</w:t>
      </w:r>
    </w:p>
    <w:p w14:paraId="5B4FEA22" w14:textId="77777777" w:rsidR="003F2098" w:rsidRPr="00354259" w:rsidRDefault="003F2098" w:rsidP="007E649B">
      <w:pPr>
        <w:pStyle w:val="1-"/>
        <w:ind w:firstLine="708"/>
      </w:pPr>
      <w:r w:rsidRPr="00354259">
        <w:t>Дополнительные требования</w:t>
      </w:r>
      <w:r w:rsidRPr="00354259">
        <w:rPr>
          <w:b/>
          <w:bCs/>
        </w:rPr>
        <w:t>:</w:t>
      </w:r>
    </w:p>
    <w:p w14:paraId="123BD011" w14:textId="08E68F08" w:rsidR="003F2098" w:rsidRPr="00354259" w:rsidRDefault="007E649B" w:rsidP="00622F5D">
      <w:pPr>
        <w:pStyle w:val="1-"/>
        <w:numPr>
          <w:ilvl w:val="0"/>
          <w:numId w:val="9"/>
        </w:numPr>
      </w:pPr>
      <w:r>
        <w:t>з</w:t>
      </w:r>
      <w:r w:rsidR="003F2098" w:rsidRPr="00354259">
        <w:t>амер времени работы программы</w:t>
      </w:r>
      <w:r>
        <w:rPr>
          <w:lang w:val="en-US"/>
        </w:rPr>
        <w:t>;</w:t>
      </w:r>
    </w:p>
    <w:p w14:paraId="1BA9D20D" w14:textId="65415222" w:rsidR="003F2098" w:rsidRPr="00354259" w:rsidRDefault="007E649B" w:rsidP="00622F5D">
      <w:pPr>
        <w:pStyle w:val="1-"/>
        <w:numPr>
          <w:ilvl w:val="0"/>
          <w:numId w:val="9"/>
        </w:numPr>
      </w:pPr>
      <w:r>
        <w:t>в</w:t>
      </w:r>
      <w:r w:rsidR="003F2098" w:rsidRPr="00354259">
        <w:t>ывод информации об этапах обработки в консоль для демонстрации асинхронной/параллельной работы.</w:t>
      </w:r>
    </w:p>
    <w:p w14:paraId="3472A2F0" w14:textId="3706ED04" w:rsidR="003F2098" w:rsidRPr="00354259" w:rsidRDefault="005C2EB8" w:rsidP="003F2098">
      <w:pPr>
        <w:pStyle w:val="2"/>
      </w:pPr>
      <w:bookmarkStart w:id="16" w:name="_Toc217248175"/>
      <w:r w:rsidRPr="00354259">
        <w:t>Пятое</w:t>
      </w:r>
      <w:r w:rsidR="003F2098" w:rsidRPr="00354259">
        <w:t xml:space="preserve"> задание</w:t>
      </w:r>
      <w:bookmarkEnd w:id="16"/>
    </w:p>
    <w:p w14:paraId="1C2CE3AC" w14:textId="77777777" w:rsidR="003F2098" w:rsidRPr="00354259" w:rsidRDefault="003F2098" w:rsidP="003F2098">
      <w:pPr>
        <w:pStyle w:val="1-"/>
      </w:pPr>
      <w:r w:rsidRPr="00354259">
        <w:t>Доработать приложение, добавив:</w:t>
      </w:r>
    </w:p>
    <w:p w14:paraId="0126FA1B" w14:textId="1C908636" w:rsidR="003F2098" w:rsidRPr="00354259" w:rsidRDefault="00E97F2F" w:rsidP="00622F5D">
      <w:pPr>
        <w:pStyle w:val="1-"/>
        <w:numPr>
          <w:ilvl w:val="0"/>
          <w:numId w:val="11"/>
        </w:numPr>
      </w:pPr>
      <w:proofErr w:type="spellStart"/>
      <w:r>
        <w:lastRenderedPageBreak/>
        <w:t>л</w:t>
      </w:r>
      <w:r w:rsidR="003F2098" w:rsidRPr="00354259">
        <w:t>огирование</w:t>
      </w:r>
      <w:proofErr w:type="spellEnd"/>
      <w:r w:rsidRPr="00E97F2F">
        <w:t xml:space="preserve"> </w:t>
      </w:r>
      <w:r w:rsidRPr="00354259">
        <w:t>—</w:t>
      </w:r>
      <w:r w:rsidR="003F2098" w:rsidRPr="00354259">
        <w:t> заменить все выводы через </w:t>
      </w:r>
      <w:proofErr w:type="spellStart"/>
      <w:proofErr w:type="gramStart"/>
      <w:r w:rsidR="003F2098" w:rsidRPr="00354259">
        <w:t>print</w:t>
      </w:r>
      <w:proofErr w:type="spellEnd"/>
      <w:r w:rsidR="003F2098" w:rsidRPr="00354259">
        <w:t>(</w:t>
      </w:r>
      <w:proofErr w:type="gramEnd"/>
      <w:r w:rsidR="003F2098" w:rsidRPr="00354259">
        <w:t xml:space="preserve">) на </w:t>
      </w:r>
      <w:proofErr w:type="spellStart"/>
      <w:r w:rsidR="003F2098" w:rsidRPr="00354259">
        <w:t>логирование</w:t>
      </w:r>
      <w:proofErr w:type="spellEnd"/>
      <w:r w:rsidR="003F2098" w:rsidRPr="00354259">
        <w:t xml:space="preserve"> с использованием модуля </w:t>
      </w:r>
      <w:proofErr w:type="spellStart"/>
      <w:r w:rsidR="003F2098" w:rsidRPr="00354259">
        <w:t>logging</w:t>
      </w:r>
      <w:proofErr w:type="spellEnd"/>
      <w:r w:rsidRPr="00E97F2F">
        <w:t>:</w:t>
      </w:r>
    </w:p>
    <w:p w14:paraId="20ED6697" w14:textId="77777777" w:rsidR="00E97F2F" w:rsidRPr="00E97F2F" w:rsidRDefault="00351211" w:rsidP="00622F5D">
      <w:pPr>
        <w:pStyle w:val="1-"/>
        <w:numPr>
          <w:ilvl w:val="1"/>
          <w:numId w:val="10"/>
        </w:numPr>
      </w:pPr>
      <w:r w:rsidRPr="00354259">
        <w:t>с</w:t>
      </w:r>
      <w:r w:rsidR="003F2098" w:rsidRPr="00354259">
        <w:t>оздание и настройка логгера в отдельном модуле </w:t>
      </w:r>
      <w:proofErr w:type="spellStart"/>
      <w:r w:rsidR="003F2098" w:rsidRPr="00354259">
        <w:t>logging_config</w:t>
      </w:r>
      <w:proofErr w:type="spellEnd"/>
      <w:r w:rsidRPr="00354259">
        <w:t>;</w:t>
      </w:r>
    </w:p>
    <w:p w14:paraId="041B2885" w14:textId="77777777" w:rsidR="00E97F2F" w:rsidRPr="00E97F2F" w:rsidRDefault="00351211" w:rsidP="00622F5D">
      <w:pPr>
        <w:pStyle w:val="1-"/>
        <w:numPr>
          <w:ilvl w:val="1"/>
          <w:numId w:val="10"/>
        </w:numPr>
      </w:pPr>
      <w:proofErr w:type="spellStart"/>
      <w:r w:rsidRPr="00354259">
        <w:t>л</w:t>
      </w:r>
      <w:r w:rsidR="003F2098" w:rsidRPr="00354259">
        <w:t>огирование</w:t>
      </w:r>
      <w:proofErr w:type="spellEnd"/>
      <w:r w:rsidR="003F2098" w:rsidRPr="00354259">
        <w:t xml:space="preserve"> в файл app.log (уровень DEBUG, подробные </w:t>
      </w:r>
      <w:proofErr w:type="spellStart"/>
      <w:r w:rsidR="003F2098" w:rsidRPr="00354259">
        <w:t>логи</w:t>
      </w:r>
      <w:proofErr w:type="spellEnd"/>
      <w:r w:rsidR="003F2098" w:rsidRPr="00354259">
        <w:t xml:space="preserve"> с временем, файлом и строкой)</w:t>
      </w:r>
      <w:r w:rsidRPr="00354259">
        <w:t>;</w:t>
      </w:r>
    </w:p>
    <w:p w14:paraId="7D50649A" w14:textId="0445E800" w:rsidR="003F2098" w:rsidRPr="00354259" w:rsidRDefault="00351211" w:rsidP="00622F5D">
      <w:pPr>
        <w:pStyle w:val="1-"/>
        <w:numPr>
          <w:ilvl w:val="1"/>
          <w:numId w:val="10"/>
        </w:numPr>
      </w:pPr>
      <w:proofErr w:type="spellStart"/>
      <w:r w:rsidRPr="00354259">
        <w:t>л</w:t>
      </w:r>
      <w:r w:rsidR="003F2098" w:rsidRPr="00354259">
        <w:t>огирование</w:t>
      </w:r>
      <w:proofErr w:type="spellEnd"/>
      <w:r w:rsidR="003F2098" w:rsidRPr="00354259">
        <w:t xml:space="preserve"> в консоль (уровень INFO, краткие </w:t>
      </w:r>
      <w:proofErr w:type="spellStart"/>
      <w:r w:rsidR="003F2098" w:rsidRPr="00354259">
        <w:t>логи</w:t>
      </w:r>
      <w:proofErr w:type="spellEnd"/>
      <w:r w:rsidR="003F2098" w:rsidRPr="00354259">
        <w:t>)</w:t>
      </w:r>
      <w:r w:rsidR="00E97F2F" w:rsidRPr="00E97F2F">
        <w:t>;</w:t>
      </w:r>
    </w:p>
    <w:p w14:paraId="103070C5" w14:textId="25934E21" w:rsidR="003F2098" w:rsidRPr="00354259" w:rsidRDefault="00E97F2F" w:rsidP="00622F5D">
      <w:pPr>
        <w:pStyle w:val="1-"/>
        <w:numPr>
          <w:ilvl w:val="0"/>
          <w:numId w:val="11"/>
        </w:numPr>
      </w:pPr>
      <w:r>
        <w:t>т</w:t>
      </w:r>
      <w:r w:rsidR="003F2098" w:rsidRPr="00354259">
        <w:t>естирование: добавить модуль тестирования с использованием </w:t>
      </w:r>
      <w:proofErr w:type="spellStart"/>
      <w:r w:rsidR="003F2098" w:rsidRPr="00354259">
        <w:t>unittest</w:t>
      </w:r>
      <w:proofErr w:type="spellEnd"/>
      <w:r w:rsidRPr="00E97F2F">
        <w:t>:</w:t>
      </w:r>
    </w:p>
    <w:p w14:paraId="5C3869AC" w14:textId="77777777" w:rsidR="00E97F2F" w:rsidRPr="00E97F2F" w:rsidRDefault="00351211" w:rsidP="00622F5D">
      <w:pPr>
        <w:pStyle w:val="1-"/>
        <w:numPr>
          <w:ilvl w:val="0"/>
          <w:numId w:val="15"/>
        </w:numPr>
      </w:pPr>
      <w:r w:rsidRPr="00354259">
        <w:t>т</w:t>
      </w:r>
      <w:r w:rsidR="003F2098" w:rsidRPr="00354259">
        <w:t>есты в отдельном модуле </w:t>
      </w:r>
      <w:proofErr w:type="spellStart"/>
      <w:r w:rsidR="003F2098" w:rsidRPr="00354259">
        <w:t>tests</w:t>
      </w:r>
      <w:proofErr w:type="spellEnd"/>
      <w:r w:rsidRPr="00354259">
        <w:t>;</w:t>
      </w:r>
    </w:p>
    <w:p w14:paraId="44BBB1E1" w14:textId="03B3C55A" w:rsidR="003F2098" w:rsidRPr="00E97F2F" w:rsidRDefault="00351211" w:rsidP="00622F5D">
      <w:pPr>
        <w:pStyle w:val="1-"/>
        <w:numPr>
          <w:ilvl w:val="0"/>
          <w:numId w:val="15"/>
        </w:numPr>
        <w:rPr>
          <w:lang w:val="en-US"/>
        </w:rPr>
      </w:pPr>
      <w:r w:rsidRPr="00354259">
        <w:t>м</w:t>
      </w:r>
      <w:r w:rsidR="003F2098" w:rsidRPr="00354259">
        <w:t>инимум</w:t>
      </w:r>
      <w:r w:rsidR="003F2098" w:rsidRPr="00E97F2F">
        <w:rPr>
          <w:lang w:val="en-US"/>
        </w:rPr>
        <w:t xml:space="preserve"> 2 </w:t>
      </w:r>
      <w:proofErr w:type="spellStart"/>
      <w:r w:rsidR="003F2098" w:rsidRPr="00E97F2F">
        <w:rPr>
          <w:lang w:val="en-US"/>
        </w:rPr>
        <w:t>TestCase</w:t>
      </w:r>
      <w:proofErr w:type="spellEnd"/>
      <w:r w:rsidR="003F2098" w:rsidRPr="00E97F2F">
        <w:rPr>
          <w:lang w:val="en-US"/>
        </w:rPr>
        <w:t xml:space="preserve">: </w:t>
      </w:r>
      <w:r w:rsidR="003F2098" w:rsidRPr="00354259">
        <w:t>для</w:t>
      </w:r>
      <w:r w:rsidR="003F2098" w:rsidRPr="00E97F2F">
        <w:rPr>
          <w:lang w:val="en-US"/>
        </w:rPr>
        <w:t xml:space="preserve"> </w:t>
      </w:r>
      <w:r w:rsidR="003F2098" w:rsidRPr="00354259">
        <w:t>классов</w:t>
      </w:r>
      <w:r w:rsidR="003F2098" w:rsidRPr="00E97F2F">
        <w:rPr>
          <w:lang w:val="en-US"/>
        </w:rPr>
        <w:t> </w:t>
      </w:r>
      <w:proofErr w:type="spellStart"/>
      <w:r w:rsidR="003F2098" w:rsidRPr="00E97F2F">
        <w:rPr>
          <w:lang w:val="en-US"/>
        </w:rPr>
        <w:t>CatImage</w:t>
      </w:r>
      <w:proofErr w:type="spellEnd"/>
      <w:r w:rsidR="003F2098" w:rsidRPr="00E97F2F">
        <w:rPr>
          <w:lang w:val="en-US"/>
        </w:rPr>
        <w:t> </w:t>
      </w:r>
      <w:r w:rsidR="003F2098" w:rsidRPr="00354259">
        <w:t>и</w:t>
      </w:r>
      <w:r w:rsidR="003F2098" w:rsidRPr="00E97F2F">
        <w:rPr>
          <w:lang w:val="en-US"/>
        </w:rPr>
        <w:t> </w:t>
      </w:r>
      <w:proofErr w:type="spellStart"/>
      <w:r w:rsidR="003F2098" w:rsidRPr="00E97F2F">
        <w:rPr>
          <w:lang w:val="en-US"/>
        </w:rPr>
        <w:t>CatImageProcessor</w:t>
      </w:r>
      <w:proofErr w:type="spellEnd"/>
      <w:r w:rsidR="00E97F2F">
        <w:rPr>
          <w:lang w:val="en-US"/>
        </w:rPr>
        <w:t>;</w:t>
      </w:r>
    </w:p>
    <w:p w14:paraId="165ACCE1" w14:textId="71C93C9B" w:rsidR="003F2098" w:rsidRPr="00354259" w:rsidRDefault="00E97F2F" w:rsidP="00622F5D">
      <w:pPr>
        <w:pStyle w:val="1-"/>
        <w:numPr>
          <w:ilvl w:val="0"/>
          <w:numId w:val="11"/>
        </w:numPr>
      </w:pPr>
      <w:r>
        <w:t>у</w:t>
      </w:r>
      <w:r w:rsidR="003F2098" w:rsidRPr="00354259">
        <w:t>паковка: подготовить пакет к импортированию — все компоненты должны быть импортируемы с помощью команды </w:t>
      </w:r>
      <w:proofErr w:type="spellStart"/>
      <w:r w:rsidR="003F2098" w:rsidRPr="00354259">
        <w:t>import</w:t>
      </w:r>
      <w:proofErr w:type="spellEnd"/>
      <w:r w:rsidR="003F2098" w:rsidRPr="00354259">
        <w:t>.</w:t>
      </w:r>
      <w:r w:rsidR="004F45FD" w:rsidRPr="004F45FD">
        <w:t xml:space="preserve"> </w:t>
      </w:r>
      <w:r w:rsidR="004F45FD" w:rsidRPr="00354259">
        <w:br w:type="page"/>
      </w:r>
    </w:p>
    <w:p w14:paraId="1969D4B8" w14:textId="77777777" w:rsidR="00E443ED" w:rsidRPr="00354259" w:rsidRDefault="00E443ED" w:rsidP="00E443ED">
      <w:pPr>
        <w:pStyle w:val="1"/>
      </w:pPr>
      <w:bookmarkStart w:id="17" w:name="_Toc217248176"/>
      <w:r w:rsidRPr="00354259">
        <w:lastRenderedPageBreak/>
        <w:t>Описание приложения</w:t>
      </w:r>
      <w:bookmarkEnd w:id="17"/>
    </w:p>
    <w:p w14:paraId="0C125304" w14:textId="77777777" w:rsidR="00E443ED" w:rsidRPr="00354259" w:rsidRDefault="00E443ED" w:rsidP="00E443ED">
      <w:pPr>
        <w:pStyle w:val="2"/>
        <w:rPr>
          <w:lang w:val="en-US"/>
        </w:rPr>
      </w:pPr>
      <w:bookmarkStart w:id="18" w:name="_Toc217248177"/>
      <w:r w:rsidRPr="00354259">
        <w:t xml:space="preserve">Описание функционала классов </w:t>
      </w:r>
      <w:proofErr w:type="spellStart"/>
      <w:r w:rsidRPr="00354259">
        <w:rPr>
          <w:lang w:val="en-US"/>
        </w:rPr>
        <w:t>CatImage</w:t>
      </w:r>
      <w:proofErr w:type="spellEnd"/>
      <w:r w:rsidRPr="00354259">
        <w:t xml:space="preserve">, </w:t>
      </w:r>
      <w:proofErr w:type="spellStart"/>
      <w:r w:rsidRPr="00354259">
        <w:rPr>
          <w:lang w:val="en-US"/>
        </w:rPr>
        <w:t>CatImageProcessor</w:t>
      </w:r>
      <w:bookmarkEnd w:id="18"/>
      <w:proofErr w:type="spellEnd"/>
    </w:p>
    <w:p w14:paraId="36076E76" w14:textId="6C7FA873" w:rsidR="00E443ED" w:rsidRPr="00354259" w:rsidRDefault="00351211" w:rsidP="00914B8B">
      <w:pPr>
        <w:pStyle w:val="3"/>
        <w:rPr>
          <w:lang w:val="en-US"/>
        </w:rPr>
      </w:pPr>
      <w:bookmarkStart w:id="19" w:name="_Toc217248178"/>
      <w:r w:rsidRPr="00354259">
        <w:t xml:space="preserve">Класс </w:t>
      </w:r>
      <w:proofErr w:type="spellStart"/>
      <w:r w:rsidRPr="00354259">
        <w:t>CatImage</w:t>
      </w:r>
      <w:bookmarkEnd w:id="19"/>
      <w:proofErr w:type="spellEnd"/>
    </w:p>
    <w:p w14:paraId="301922DF" w14:textId="77777777" w:rsidR="00286F5E" w:rsidRDefault="00485492" w:rsidP="00485492">
      <w:pPr>
        <w:pStyle w:val="1-"/>
      </w:pPr>
      <w:bookmarkStart w:id="20" w:name="_Toc215428350"/>
      <w:r w:rsidRPr="00485492">
        <w:t xml:space="preserve">Класс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485492">
        <w:t xml:space="preserve"> инкапсулирует изображение кошки и связанную с ним </w:t>
      </w:r>
      <w:r w:rsidR="00286F5E">
        <w:t>метаинформацию.</w:t>
      </w:r>
    </w:p>
    <w:p w14:paraId="0C048DEA" w14:textId="201065AB" w:rsidR="00485492" w:rsidRPr="00485492" w:rsidRDefault="00485492" w:rsidP="00485492">
      <w:pPr>
        <w:pStyle w:val="1-"/>
      </w:pPr>
      <w:r w:rsidRPr="00485492">
        <w:t>Он является абстрактным базовым классом и используется как основа для создания специализированных классов изображений с поддержкой различных методов обработки.</w:t>
      </w:r>
    </w:p>
    <w:p w14:paraId="25C50222" w14:textId="77777777" w:rsidR="00485492" w:rsidRPr="00485492" w:rsidRDefault="00485492" w:rsidP="00485492">
      <w:pPr>
        <w:pStyle w:val="1-"/>
      </w:pPr>
      <w:r w:rsidRPr="00485492">
        <w:rPr>
          <w:rStyle w:val="aff5"/>
          <w:b w:val="0"/>
          <w:bCs w:val="0"/>
        </w:rPr>
        <w:t>Основные атрибуты:</w:t>
      </w:r>
    </w:p>
    <w:p w14:paraId="11EF87B4" w14:textId="77777777" w:rsidR="00485492" w:rsidRPr="00485492" w:rsidRDefault="00485492" w:rsidP="00485492">
      <w:pPr>
        <w:pStyle w:val="1-"/>
      </w:pP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image</w:t>
      </w:r>
      <w:proofErr w:type="spellEnd"/>
      <w:r w:rsidRPr="00485492">
        <w:t xml:space="preserve"> — изображение в виде массива </w:t>
      </w:r>
      <w:proofErr w:type="spellStart"/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numpy.ndarray</w:t>
      </w:r>
      <w:proofErr w:type="spellEnd"/>
      <w:proofErr w:type="gramEnd"/>
      <w:r w:rsidRPr="00485492">
        <w:t>.</w:t>
      </w:r>
    </w:p>
    <w:p w14:paraId="2D35C475" w14:textId="77777777" w:rsidR="00485492" w:rsidRPr="00485492" w:rsidRDefault="00485492" w:rsidP="00485492">
      <w:pPr>
        <w:pStyle w:val="1-"/>
      </w:pP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breed</w:t>
      </w:r>
      <w:proofErr w:type="spellEnd"/>
      <w:r w:rsidRPr="00485492">
        <w:t xml:space="preserve"> — порода кошки.</w:t>
      </w:r>
    </w:p>
    <w:p w14:paraId="02BE7B99" w14:textId="77777777" w:rsidR="00485492" w:rsidRPr="00485492" w:rsidRDefault="00485492" w:rsidP="00485492">
      <w:pPr>
        <w:pStyle w:val="1-"/>
      </w:pP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url</w:t>
      </w:r>
      <w:proofErr w:type="spellEnd"/>
      <w:r w:rsidRPr="00485492">
        <w:t xml:space="preserve"> — источник изображения.</w:t>
      </w:r>
    </w:p>
    <w:p w14:paraId="4DEDE501" w14:textId="7CAC1B3A" w:rsidR="00485492" w:rsidRPr="00485492" w:rsidRDefault="00485492" w:rsidP="00485492">
      <w:pPr>
        <w:pStyle w:val="1-"/>
      </w:pP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processor</w:t>
      </w:r>
      <w:proofErr w:type="spellEnd"/>
      <w:r w:rsidRPr="00485492">
        <w:t xml:space="preserve"> — объект класса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</w:t>
      </w:r>
      <w:proofErr w:type="spellEnd"/>
      <w:r w:rsidRPr="00485492">
        <w:t>, выполняющий обработку изображений.</w:t>
      </w:r>
    </w:p>
    <w:p w14:paraId="3A7729EF" w14:textId="77777777" w:rsidR="00485492" w:rsidRPr="00485492" w:rsidRDefault="00485492" w:rsidP="00485492">
      <w:pPr>
        <w:pStyle w:val="1-"/>
      </w:pPr>
      <w:r w:rsidRPr="00485492">
        <w:rPr>
          <w:rStyle w:val="aff5"/>
          <w:b w:val="0"/>
          <w:bCs w:val="0"/>
        </w:rPr>
        <w:t>Основные методы:</w:t>
      </w:r>
    </w:p>
    <w:p w14:paraId="0890961C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Свойства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image</w:t>
      </w:r>
      <w:proofErr w:type="spellEnd"/>
      <w:r w:rsidRPr="00485492">
        <w:t xml:space="preserve">,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breed</w:t>
      </w:r>
      <w:proofErr w:type="spellEnd"/>
      <w:r w:rsidRPr="00485492">
        <w:t xml:space="preserve">,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url</w:t>
      </w:r>
      <w:proofErr w:type="spellEnd"/>
      <w:r w:rsidRPr="00485492">
        <w:t xml:space="preserve"> предоставляют доступ к соответствующим атрибутам.</w:t>
      </w:r>
    </w:p>
    <w:p w14:paraId="2DDB734F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Метод </w:t>
      </w: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__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str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_(</w:t>
      </w:r>
      <w:proofErr w:type="gram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485492">
        <w:t xml:space="preserve"> возвращает строковое представление объекта.</w:t>
      </w:r>
    </w:p>
    <w:p w14:paraId="56E36DF2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Перегруженный оператор </w:t>
      </w: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+</w:t>
      </w:r>
      <w:r w:rsidRPr="00485492">
        <w:t xml:space="preserve"> выполняет сложение двух изображений с автоматическим приведением форматов и размеров.</w:t>
      </w:r>
    </w:p>
    <w:p w14:paraId="6DFDCB5B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Перегруженный оператор </w:t>
      </w:r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-</w:t>
      </w:r>
      <w:r w:rsidRPr="00485492">
        <w:t xml:space="preserve"> выполняет вычитание изображений с нормализацией результата.</w:t>
      </w:r>
    </w:p>
    <w:p w14:paraId="3C6F5839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Метод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edge_detection_</w:t>
      </w:r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cv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485492">
        <w:t xml:space="preserve"> выполняет обнаружение границ с использованием библиотеки </w:t>
      </w:r>
      <w:proofErr w:type="spellStart"/>
      <w:r w:rsidRPr="00485492">
        <w:t>OpenCV</w:t>
      </w:r>
      <w:proofErr w:type="spellEnd"/>
      <w:r w:rsidRPr="00485492">
        <w:t>.</w:t>
      </w:r>
    </w:p>
    <w:p w14:paraId="1698476B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Метод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edge_detection_</w:t>
      </w:r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custom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485492">
        <w:t xml:space="preserve"> выполняет пользовательский алгоритм обнаружения границ.</w:t>
      </w:r>
    </w:p>
    <w:p w14:paraId="6AF89D00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Метод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corner_detection_</w:t>
      </w:r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custom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485492">
        <w:t xml:space="preserve"> выполняет пользовательское обнаружение углов на изображении.</w:t>
      </w:r>
    </w:p>
    <w:p w14:paraId="5EABEDA1" w14:textId="77777777" w:rsidR="00485492" w:rsidRPr="00485492" w:rsidRDefault="00485492" w:rsidP="00622F5D">
      <w:pPr>
        <w:pStyle w:val="1-"/>
        <w:numPr>
          <w:ilvl w:val="0"/>
          <w:numId w:val="16"/>
        </w:numPr>
      </w:pPr>
      <w:r w:rsidRPr="00485492">
        <w:lastRenderedPageBreak/>
        <w:t xml:space="preserve">Метод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corner_detection_</w:t>
      </w:r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cv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485492">
        <w:t xml:space="preserve"> выполняет обнаружение углов с использованием стандартных библиотечных функций.</w:t>
      </w:r>
    </w:p>
    <w:p w14:paraId="2C9A484A" w14:textId="05E9381E" w:rsidR="00485492" w:rsidRDefault="00485492" w:rsidP="00622F5D">
      <w:pPr>
        <w:pStyle w:val="1-"/>
        <w:numPr>
          <w:ilvl w:val="0"/>
          <w:numId w:val="16"/>
        </w:numPr>
      </w:pPr>
      <w:r w:rsidRPr="00485492">
        <w:t xml:space="preserve">Абстрактные методы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485492">
        <w:t xml:space="preserve"> и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to_color</w:t>
      </w:r>
      <w:proofErr w:type="spellEnd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()</w:t>
      </w:r>
      <w:r w:rsidRPr="00485492">
        <w:t xml:space="preserve"> обеспечивают преобразование изображения в черно-белый и цветной формат соответственно.</w:t>
      </w:r>
    </w:p>
    <w:p w14:paraId="5F1A825B" w14:textId="51C4B7DD" w:rsidR="00485492" w:rsidRDefault="00485492" w:rsidP="00485492">
      <w:pPr>
        <w:pStyle w:val="1-"/>
      </w:pPr>
      <w:r w:rsidRPr="00485492">
        <w:t xml:space="preserve">Данный класс является базой для классов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GrayCatImage</w:t>
      </w:r>
      <w:proofErr w:type="spellEnd"/>
      <w:r w:rsidRPr="00485492">
        <w:t xml:space="preserve"> и </w:t>
      </w:r>
      <w:proofErr w:type="spellStart"/>
      <w:r w:rsidRPr="00485492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485492">
        <w:t>, которые реализуют конкретные методы преобразования цветов.</w:t>
      </w:r>
    </w:p>
    <w:p w14:paraId="02CE79B9" w14:textId="5DAF2245" w:rsidR="00DD1823" w:rsidRPr="00485492" w:rsidRDefault="00DD1823" w:rsidP="00DD1823">
      <w:pPr>
        <w:pStyle w:val="3"/>
      </w:pPr>
      <w:bookmarkStart w:id="21" w:name="_Toc217248179"/>
      <w:r>
        <w:t xml:space="preserve">Класс </w:t>
      </w:r>
      <w:proofErr w:type="spellStart"/>
      <w:r w:rsidRPr="00DD1823">
        <w:t>ColorCatImage</w:t>
      </w:r>
      <w:proofErr w:type="spellEnd"/>
      <w:r>
        <w:rPr>
          <w:lang w:val="en-US"/>
        </w:rPr>
        <w:t xml:space="preserve"> </w:t>
      </w:r>
      <w:r>
        <w:t xml:space="preserve">и </w:t>
      </w:r>
      <w:proofErr w:type="spellStart"/>
      <w:r w:rsidRPr="00DD1823">
        <w:t>GreyCatImage</w:t>
      </w:r>
      <w:bookmarkEnd w:id="21"/>
      <w:proofErr w:type="spellEnd"/>
    </w:p>
    <w:p w14:paraId="6DA586AA" w14:textId="2A6F27CF" w:rsidR="00D73037" w:rsidRPr="00286F5E" w:rsidRDefault="00D73037" w:rsidP="00286F5E">
      <w:pPr>
        <w:pStyle w:val="1-"/>
      </w:pPr>
      <w:r w:rsidRPr="00D73037">
        <w:t>Класс</w:t>
      </w:r>
      <w:r>
        <w:t xml:space="preserve">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b/>
          <w:sz w:val="28"/>
          <w:szCs w:val="28"/>
        </w:rPr>
        <w:t>GreyCatImage</w:t>
      </w:r>
      <w:proofErr w:type="spellEnd"/>
      <w:r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t>п</w:t>
      </w:r>
      <w:r w:rsidRPr="00D73037">
        <w:t xml:space="preserve">редставляет </w:t>
      </w:r>
      <w:r>
        <w:t xml:space="preserve">черно-белое </w:t>
      </w:r>
      <w:r w:rsidRPr="00D73037">
        <w:t xml:space="preserve">изображение кошки. Наследует функционал от базового класса </w:t>
      </w:r>
      <w:proofErr w:type="spellStart"/>
      <w:r w:rsidRPr="00D73037">
        <w:t>CatImage</w:t>
      </w:r>
      <w:proofErr w:type="spellEnd"/>
      <w:r w:rsidRPr="00D73037">
        <w:t xml:space="preserve"> и обеспечивает работу с черно-белыми изображениями.</w:t>
      </w:r>
      <w:r w:rsidR="00286F5E">
        <w:t xml:space="preserve"> </w:t>
      </w:r>
      <w:r w:rsidRPr="00D73037">
        <w:rPr>
          <w:rStyle w:val="aff5"/>
          <w:b w:val="0"/>
          <w:bCs w:val="0"/>
        </w:rPr>
        <w:t>Атрибуты</w:t>
      </w:r>
      <w:r w:rsidR="00D77D37" w:rsidRPr="00D77D37">
        <w:rPr>
          <w:rStyle w:val="aff5"/>
          <w:b w:val="0"/>
          <w:bCs w:val="0"/>
          <w:lang w:val="en-US"/>
        </w:rPr>
        <w:t xml:space="preserve"> </w:t>
      </w:r>
      <w:r w:rsidR="00D77D37">
        <w:rPr>
          <w:rStyle w:val="aff5"/>
          <w:b w:val="0"/>
          <w:bCs w:val="0"/>
        </w:rPr>
        <w:t>н</w:t>
      </w:r>
      <w:r w:rsidR="00D77D37">
        <w:t>аследуются</w:t>
      </w:r>
      <w:r w:rsidRPr="00D77D37">
        <w:rPr>
          <w:lang w:val="en-US"/>
        </w:rPr>
        <w:t xml:space="preserve"> </w:t>
      </w:r>
      <w:r w:rsidR="00D77D37">
        <w:t>от</w:t>
      </w:r>
      <w:r w:rsidRPr="00D77D37">
        <w:rPr>
          <w:lang w:val="en-US"/>
        </w:rPr>
        <w:t xml:space="preserve"> </w:t>
      </w:r>
      <w:r w:rsidRPr="00D73037">
        <w:t>класса</w:t>
      </w:r>
      <w:r w:rsidRPr="00D77D37">
        <w:rPr>
          <w:lang w:val="en-US"/>
        </w:rPr>
        <w:t xml:space="preserve"> </w:t>
      </w:r>
      <w:proofErr w:type="spellStart"/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CatImage</w:t>
      </w:r>
      <w:proofErr w:type="spellEnd"/>
      <w:r w:rsidRPr="00D77D37">
        <w:rPr>
          <w:lang w:val="en-US"/>
        </w:rPr>
        <w:t xml:space="preserve"> (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_image</w:t>
      </w:r>
      <w:r w:rsidRPr="00D77D37">
        <w:rPr>
          <w:lang w:val="en-US"/>
        </w:rPr>
        <w:t xml:space="preserve">, 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_breed</w:t>
      </w:r>
      <w:r w:rsidRPr="00D77D37">
        <w:rPr>
          <w:lang w:val="en-US"/>
        </w:rPr>
        <w:t xml:space="preserve">, 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proofErr w:type="spellStart"/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url</w:t>
      </w:r>
      <w:proofErr w:type="spellEnd"/>
      <w:r w:rsidRPr="00D77D37">
        <w:rPr>
          <w:lang w:val="en-US"/>
        </w:rPr>
        <w:t xml:space="preserve">, 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_processor</w:t>
      </w:r>
      <w:r w:rsidRPr="00D77D37">
        <w:rPr>
          <w:lang w:val="en-US"/>
        </w:rPr>
        <w:t>).</w:t>
      </w:r>
    </w:p>
    <w:p w14:paraId="022C2138" w14:textId="77777777" w:rsidR="00D73037" w:rsidRPr="00D73037" w:rsidRDefault="00D73037" w:rsidP="00D73037">
      <w:pPr>
        <w:pStyle w:val="1-"/>
      </w:pPr>
      <w:r w:rsidRPr="00D73037">
        <w:rPr>
          <w:rStyle w:val="aff5"/>
          <w:b w:val="0"/>
          <w:bCs w:val="0"/>
        </w:rPr>
        <w:t>Методы:</w:t>
      </w:r>
    </w:p>
    <w:p w14:paraId="720325C0" w14:textId="77777777" w:rsidR="00D73037" w:rsidRPr="00D73037" w:rsidRDefault="00D73037" w:rsidP="00622F5D">
      <w:pPr>
        <w:pStyle w:val="1-"/>
        <w:numPr>
          <w:ilvl w:val="0"/>
          <w:numId w:val="19"/>
        </w:numPr>
      </w:pPr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__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_(</w:t>
      </w:r>
      <w:proofErr w:type="spellStart"/>
      <w:proofErr w:type="gram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image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breed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url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D73037">
        <w:t xml:space="preserve"> — проверяет, что изображение является черно-белым (2D массив), и вызывает конструктор базового класса.</w:t>
      </w:r>
    </w:p>
    <w:p w14:paraId="7DCC30BB" w14:textId="77777777" w:rsidR="00D73037" w:rsidRPr="00D73037" w:rsidRDefault="00D73037" w:rsidP="00622F5D">
      <w:pPr>
        <w:pStyle w:val="1-"/>
        <w:numPr>
          <w:ilvl w:val="0"/>
          <w:numId w:val="19"/>
        </w:numPr>
      </w:pP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color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D73037">
        <w:t xml:space="preserve"> — возвращает цветное изображение (BGR) с помощью </w:t>
      </w:r>
      <w:proofErr w:type="spellStart"/>
      <w:r w:rsidRPr="00D73037">
        <w:t>OpenCV</w:t>
      </w:r>
      <w:proofErr w:type="spellEnd"/>
      <w:r w:rsidRPr="00D73037">
        <w:t>.</w:t>
      </w:r>
    </w:p>
    <w:p w14:paraId="1D768220" w14:textId="77777777" w:rsidR="00D73037" w:rsidRPr="00D73037" w:rsidRDefault="00D73037" w:rsidP="00622F5D">
      <w:pPr>
        <w:pStyle w:val="1-"/>
        <w:numPr>
          <w:ilvl w:val="0"/>
          <w:numId w:val="19"/>
        </w:numPr>
      </w:pP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D73037">
        <w:t xml:space="preserve"> — возвращает исходное черно-белое изображение.</w:t>
      </w:r>
    </w:p>
    <w:p w14:paraId="3D82E503" w14:textId="3EEF4994" w:rsidR="00D73037" w:rsidRPr="00286F5E" w:rsidRDefault="00D73037" w:rsidP="00286F5E">
      <w:pPr>
        <w:pStyle w:val="1-"/>
      </w:pPr>
      <w:r w:rsidRPr="00D73037">
        <w:t xml:space="preserve">Класс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b/>
          <w:sz w:val="28"/>
          <w:szCs w:val="28"/>
        </w:rPr>
        <w:t>ColorCatImage</w:t>
      </w:r>
      <w:proofErr w:type="spellEnd"/>
      <w:r>
        <w:t xml:space="preserve"> п</w:t>
      </w:r>
      <w:r w:rsidRPr="00D73037">
        <w:t xml:space="preserve">редставляет изображение кошки в </w:t>
      </w:r>
      <w:r w:rsidRPr="00D73037">
        <w:rPr>
          <w:rStyle w:val="aff5"/>
          <w:b w:val="0"/>
          <w:bCs w:val="0"/>
        </w:rPr>
        <w:t>цвете</w:t>
      </w:r>
      <w:r w:rsidRPr="00D73037">
        <w:t xml:space="preserve">. Наследует функционал от базового класса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D73037">
        <w:t xml:space="preserve"> и обеспечивает работу с цветными изображениями.</w:t>
      </w:r>
      <w:r w:rsidR="00286F5E">
        <w:t xml:space="preserve"> </w:t>
      </w:r>
      <w:r w:rsidR="00D77D37" w:rsidRPr="00D73037">
        <w:rPr>
          <w:rStyle w:val="aff5"/>
          <w:b w:val="0"/>
          <w:bCs w:val="0"/>
        </w:rPr>
        <w:t>Атрибуты</w:t>
      </w:r>
      <w:r w:rsidR="00D77D37" w:rsidRPr="00D77D37">
        <w:rPr>
          <w:rStyle w:val="aff5"/>
          <w:b w:val="0"/>
          <w:bCs w:val="0"/>
          <w:lang w:val="en-US"/>
        </w:rPr>
        <w:t xml:space="preserve"> </w:t>
      </w:r>
      <w:r w:rsidR="00D77D37">
        <w:rPr>
          <w:rStyle w:val="aff5"/>
          <w:b w:val="0"/>
          <w:bCs w:val="0"/>
        </w:rPr>
        <w:t>н</w:t>
      </w:r>
      <w:r w:rsidR="00D77D37">
        <w:t>аследуются</w:t>
      </w:r>
      <w:r w:rsidR="00D77D37" w:rsidRPr="00D77D37">
        <w:rPr>
          <w:lang w:val="en-US"/>
        </w:rPr>
        <w:t xml:space="preserve"> </w:t>
      </w:r>
      <w:r w:rsidR="00D77D37">
        <w:t>от</w:t>
      </w:r>
      <w:r w:rsidR="00D77D37" w:rsidRPr="00D77D37">
        <w:rPr>
          <w:lang w:val="en-US"/>
        </w:rPr>
        <w:t xml:space="preserve"> </w:t>
      </w:r>
      <w:r w:rsidRPr="00D73037">
        <w:t>класса</w:t>
      </w:r>
      <w:r w:rsidRPr="00D77D37">
        <w:rPr>
          <w:lang w:val="en-US"/>
        </w:rPr>
        <w:t xml:space="preserve"> </w:t>
      </w:r>
      <w:proofErr w:type="spellStart"/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CatImage</w:t>
      </w:r>
      <w:proofErr w:type="spellEnd"/>
      <w:r w:rsidRPr="00D77D37">
        <w:rPr>
          <w:lang w:val="en-US"/>
        </w:rPr>
        <w:t xml:space="preserve"> (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_image</w:t>
      </w:r>
      <w:r w:rsidRPr="00D77D37">
        <w:rPr>
          <w:lang w:val="en-US"/>
        </w:rPr>
        <w:t xml:space="preserve">, 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_breed</w:t>
      </w:r>
      <w:r w:rsidRPr="00D77D37">
        <w:rPr>
          <w:lang w:val="en-US"/>
        </w:rPr>
        <w:t xml:space="preserve">, 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proofErr w:type="spellStart"/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url</w:t>
      </w:r>
      <w:proofErr w:type="spellEnd"/>
      <w:r w:rsidRPr="00D77D37">
        <w:rPr>
          <w:lang w:val="en-US"/>
        </w:rPr>
        <w:t xml:space="preserve">, </w:t>
      </w:r>
      <w:r w:rsidRPr="00D77D37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_processor</w:t>
      </w:r>
      <w:r w:rsidRPr="00D77D37">
        <w:rPr>
          <w:lang w:val="en-US"/>
        </w:rPr>
        <w:t>).</w:t>
      </w:r>
    </w:p>
    <w:p w14:paraId="61987DA1" w14:textId="77777777" w:rsidR="00D73037" w:rsidRPr="00D73037" w:rsidRDefault="00D73037" w:rsidP="00D73037">
      <w:pPr>
        <w:pStyle w:val="1-"/>
      </w:pPr>
      <w:r w:rsidRPr="00D73037">
        <w:rPr>
          <w:rStyle w:val="aff5"/>
          <w:b w:val="0"/>
          <w:bCs w:val="0"/>
        </w:rPr>
        <w:t>Методы:</w:t>
      </w:r>
    </w:p>
    <w:p w14:paraId="321865A7" w14:textId="77777777" w:rsidR="00D73037" w:rsidRPr="00D73037" w:rsidRDefault="00D73037" w:rsidP="00622F5D">
      <w:pPr>
        <w:pStyle w:val="1-"/>
        <w:numPr>
          <w:ilvl w:val="0"/>
          <w:numId w:val="20"/>
        </w:numPr>
      </w:pPr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__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_(</w:t>
      </w:r>
      <w:proofErr w:type="spellStart"/>
      <w:proofErr w:type="gram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image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breed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url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D73037">
        <w:t xml:space="preserve"> — проверяет, что изображение является цветным (3D массив), и вызывает конструктор базового класса.</w:t>
      </w:r>
    </w:p>
    <w:p w14:paraId="6D007B2D" w14:textId="77777777" w:rsidR="00D73037" w:rsidRPr="00D73037" w:rsidRDefault="00D73037" w:rsidP="00622F5D">
      <w:pPr>
        <w:pStyle w:val="1-"/>
        <w:numPr>
          <w:ilvl w:val="0"/>
          <w:numId w:val="20"/>
        </w:numPr>
      </w:pP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D73037">
        <w:t xml:space="preserve"> — преобразует цветное изображение в черно-белое с помощью метода </w:t>
      </w:r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rgb_to_grayscale</w:t>
      </w:r>
      <w:proofErr w:type="spellEnd"/>
      <w:r w:rsidRPr="00D73037">
        <w:t xml:space="preserve"> класса </w:t>
      </w: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ImageProcessing</w:t>
      </w:r>
      <w:proofErr w:type="spellEnd"/>
      <w:r w:rsidRPr="00D73037">
        <w:t>.</w:t>
      </w:r>
    </w:p>
    <w:p w14:paraId="223D1AF2" w14:textId="1B87D699" w:rsidR="00F37A94" w:rsidRPr="00F37A94" w:rsidRDefault="00D73037" w:rsidP="00622F5D">
      <w:pPr>
        <w:pStyle w:val="1-"/>
        <w:numPr>
          <w:ilvl w:val="0"/>
          <w:numId w:val="20"/>
        </w:numPr>
      </w:pPr>
      <w:proofErr w:type="spell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to_</w:t>
      </w:r>
      <w:proofErr w:type="gramStart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color</w:t>
      </w:r>
      <w:proofErr w:type="spell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D73037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D73037">
        <w:t xml:space="preserve"> — возвращает исходное цветное изображение.</w:t>
      </w:r>
    </w:p>
    <w:p w14:paraId="599CB2A7" w14:textId="73BE2BC1" w:rsidR="00DD1823" w:rsidRPr="00DD1823" w:rsidRDefault="00170A1E" w:rsidP="00DD1823">
      <w:pPr>
        <w:pStyle w:val="3"/>
        <w:rPr>
          <w:lang w:val="en-US"/>
        </w:rPr>
      </w:pPr>
      <w:bookmarkStart w:id="22" w:name="_Toc217248180"/>
      <w:bookmarkEnd w:id="20"/>
      <w:r w:rsidRPr="00354259">
        <w:lastRenderedPageBreak/>
        <w:t xml:space="preserve">Класс </w:t>
      </w:r>
      <w:proofErr w:type="spellStart"/>
      <w:r w:rsidRPr="00354259">
        <w:rPr>
          <w:lang w:val="en-US"/>
        </w:rPr>
        <w:t>CatImageProcessor</w:t>
      </w:r>
      <w:bookmarkEnd w:id="22"/>
      <w:proofErr w:type="spellEnd"/>
    </w:p>
    <w:p w14:paraId="793FD70D" w14:textId="39A8D851" w:rsidR="00485492" w:rsidRPr="00485492" w:rsidRDefault="00485492" w:rsidP="00485492">
      <w:pPr>
        <w:pStyle w:val="1-"/>
      </w:pPr>
      <w:r>
        <w:t>Класс</w:t>
      </w:r>
      <w:r w:rsidR="00DD1823">
        <w:t xml:space="preserve"> </w:t>
      </w:r>
      <w:proofErr w:type="spellStart"/>
      <w:r w:rsidRPr="00485492">
        <w:t>CatImageProcessor</w:t>
      </w:r>
      <w:proofErr w:type="spellEnd"/>
      <w:r w:rsidRPr="00485492">
        <w:t xml:space="preserve"> управляет скачиванием, обработкой и сохранением изображений кошек. Он работает с внешним API (</w:t>
      </w:r>
      <w:proofErr w:type="spellStart"/>
      <w:r w:rsidRPr="00485492">
        <w:t>TheCatAPI</w:t>
      </w:r>
      <w:proofErr w:type="spellEnd"/>
      <w:r w:rsidRPr="00485492">
        <w:t>), определяет тип изображения (цветное или черно-белое) и применяет алгоритмы обработки границ.</w:t>
      </w:r>
    </w:p>
    <w:p w14:paraId="6584AD7F" w14:textId="77777777" w:rsidR="00485492" w:rsidRPr="00485492" w:rsidRDefault="00485492" w:rsidP="00485492">
      <w:pPr>
        <w:pStyle w:val="1-"/>
      </w:pPr>
      <w:r w:rsidRPr="00485492">
        <w:t>Основные атрибуты:</w:t>
      </w:r>
    </w:p>
    <w:p w14:paraId="2E00C17F" w14:textId="77777777" w:rsidR="00485492" w:rsidRPr="00485492" w:rsidRDefault="00485492" w:rsidP="00622F5D">
      <w:pPr>
        <w:pStyle w:val="1-"/>
        <w:numPr>
          <w:ilvl w:val="0"/>
          <w:numId w:val="17"/>
        </w:numPr>
      </w:pPr>
      <w:r w:rsidRPr="00485492">
        <w:t xml:space="preserve">BASE_URL — базовый URL для запроса к </w:t>
      </w:r>
      <w:proofErr w:type="spellStart"/>
      <w:r w:rsidRPr="00485492">
        <w:t>TheCatAPI</w:t>
      </w:r>
      <w:proofErr w:type="spellEnd"/>
      <w:r w:rsidRPr="00485492">
        <w:t>.</w:t>
      </w:r>
    </w:p>
    <w:p w14:paraId="6E0BEF3D" w14:textId="77777777" w:rsidR="00485492" w:rsidRPr="00485492" w:rsidRDefault="00485492" w:rsidP="00622F5D">
      <w:pPr>
        <w:pStyle w:val="1-"/>
        <w:numPr>
          <w:ilvl w:val="0"/>
          <w:numId w:val="17"/>
        </w:numPr>
      </w:pPr>
      <w:r w:rsidRPr="00485492">
        <w:t>_</w:t>
      </w:r>
      <w:proofErr w:type="spellStart"/>
      <w:r w:rsidRPr="00485492">
        <w:t>api_key</w:t>
      </w:r>
      <w:proofErr w:type="spellEnd"/>
      <w:r w:rsidRPr="00485492">
        <w:t xml:space="preserve"> — ключ API, загружаемый из переменных окружения.</w:t>
      </w:r>
    </w:p>
    <w:p w14:paraId="5AE5E9A6" w14:textId="77777777" w:rsidR="00485492" w:rsidRPr="00485492" w:rsidRDefault="00485492" w:rsidP="00622F5D">
      <w:pPr>
        <w:pStyle w:val="1-"/>
        <w:numPr>
          <w:ilvl w:val="0"/>
          <w:numId w:val="17"/>
        </w:numPr>
      </w:pPr>
      <w:r w:rsidRPr="00485492">
        <w:t>_</w:t>
      </w:r>
      <w:proofErr w:type="spellStart"/>
      <w:r w:rsidRPr="00485492">
        <w:t>save_dir</w:t>
      </w:r>
      <w:proofErr w:type="spellEnd"/>
      <w:r w:rsidRPr="00485492">
        <w:t xml:space="preserve"> — директория для сохранения результатов обработки.</w:t>
      </w:r>
    </w:p>
    <w:p w14:paraId="0710BBE8" w14:textId="77777777" w:rsidR="00485492" w:rsidRPr="00485492" w:rsidRDefault="00485492" w:rsidP="00485492">
      <w:pPr>
        <w:pStyle w:val="1-"/>
      </w:pPr>
      <w:r w:rsidRPr="00485492">
        <w:t>Основные методы:</w:t>
      </w:r>
    </w:p>
    <w:p w14:paraId="28056350" w14:textId="77777777" w:rsidR="00485492" w:rsidRPr="00485492" w:rsidRDefault="00485492" w:rsidP="00622F5D">
      <w:pPr>
        <w:pStyle w:val="1-"/>
        <w:numPr>
          <w:ilvl w:val="0"/>
          <w:numId w:val="18"/>
        </w:numPr>
      </w:pPr>
      <w:r w:rsidRPr="00485492">
        <w:t>__</w:t>
      </w:r>
      <w:proofErr w:type="spellStart"/>
      <w:r w:rsidRPr="00485492">
        <w:t>init</w:t>
      </w:r>
      <w:proofErr w:type="spellEnd"/>
      <w:r w:rsidRPr="00485492">
        <w:t>_</w:t>
      </w:r>
      <w:proofErr w:type="gramStart"/>
      <w:r w:rsidRPr="00485492">
        <w:t>_(</w:t>
      </w:r>
      <w:proofErr w:type="spellStart"/>
      <w:proofErr w:type="gramEnd"/>
      <w:r w:rsidRPr="00485492">
        <w:t>save_dir</w:t>
      </w:r>
      <w:proofErr w:type="spellEnd"/>
      <w:r w:rsidRPr="00485492">
        <w:t xml:space="preserve">: </w:t>
      </w:r>
      <w:proofErr w:type="spellStart"/>
      <w:r w:rsidRPr="00485492">
        <w:t>str</w:t>
      </w:r>
      <w:proofErr w:type="spellEnd"/>
      <w:r w:rsidRPr="00485492">
        <w:t xml:space="preserve"> = "</w:t>
      </w:r>
      <w:proofErr w:type="spellStart"/>
      <w:r w:rsidRPr="00485492">
        <w:t>results</w:t>
      </w:r>
      <w:proofErr w:type="spellEnd"/>
      <w:r w:rsidRPr="00485492">
        <w:t>") — инициализация объекта, создание директории для сохранения изображений и загрузка ключа API.</w:t>
      </w:r>
    </w:p>
    <w:p w14:paraId="71BFB818" w14:textId="77777777" w:rsidR="00485492" w:rsidRPr="00485492" w:rsidRDefault="00485492" w:rsidP="00622F5D">
      <w:pPr>
        <w:pStyle w:val="1-"/>
        <w:numPr>
          <w:ilvl w:val="0"/>
          <w:numId w:val="18"/>
        </w:numPr>
      </w:pPr>
      <w:proofErr w:type="spellStart"/>
      <w:r w:rsidRPr="00485492">
        <w:t>fetch_</w:t>
      </w:r>
      <w:proofErr w:type="gramStart"/>
      <w:r w:rsidRPr="00485492">
        <w:t>images</w:t>
      </w:r>
      <w:proofErr w:type="spellEnd"/>
      <w:r w:rsidRPr="00485492">
        <w:t>(</w:t>
      </w:r>
      <w:proofErr w:type="spellStart"/>
      <w:proofErr w:type="gramEnd"/>
      <w:r w:rsidRPr="00485492">
        <w:t>limit</w:t>
      </w:r>
      <w:proofErr w:type="spellEnd"/>
      <w:r w:rsidRPr="00485492">
        <w:t xml:space="preserve">: </w:t>
      </w:r>
      <w:proofErr w:type="spellStart"/>
      <w:r w:rsidRPr="00485492">
        <w:t>int</w:t>
      </w:r>
      <w:proofErr w:type="spellEnd"/>
      <w:r w:rsidRPr="00485492">
        <w:t xml:space="preserve"> = 3) -&gt; </w:t>
      </w:r>
      <w:proofErr w:type="spellStart"/>
      <w:r w:rsidRPr="00485492">
        <w:t>List</w:t>
      </w:r>
      <w:proofErr w:type="spellEnd"/>
      <w:r w:rsidRPr="00485492">
        <w:t>[</w:t>
      </w:r>
      <w:proofErr w:type="spellStart"/>
      <w:r w:rsidRPr="00485492">
        <w:t>CatImage</w:t>
      </w:r>
      <w:proofErr w:type="spellEnd"/>
      <w:r w:rsidRPr="00485492">
        <w:t>] — скачивает изображения с API, определяет их тип (</w:t>
      </w:r>
      <w:proofErr w:type="spellStart"/>
      <w:r w:rsidRPr="00485492">
        <w:t>ColorCatImage</w:t>
      </w:r>
      <w:proofErr w:type="spellEnd"/>
      <w:r w:rsidRPr="00485492">
        <w:t xml:space="preserve"> или </w:t>
      </w:r>
      <w:proofErr w:type="spellStart"/>
      <w:r w:rsidRPr="00485492">
        <w:t>GrayCatImage</w:t>
      </w:r>
      <w:proofErr w:type="spellEnd"/>
      <w:r w:rsidRPr="00485492">
        <w:t>) и возвращает список объектов.</w:t>
      </w:r>
    </w:p>
    <w:p w14:paraId="63066E39" w14:textId="77777777" w:rsidR="00485492" w:rsidRPr="00485492" w:rsidRDefault="00485492" w:rsidP="00622F5D">
      <w:pPr>
        <w:pStyle w:val="1-"/>
        <w:numPr>
          <w:ilvl w:val="0"/>
          <w:numId w:val="18"/>
        </w:numPr>
      </w:pPr>
      <w:proofErr w:type="spellStart"/>
      <w:r w:rsidRPr="00485492">
        <w:t>process_and_</w:t>
      </w:r>
      <w:proofErr w:type="gramStart"/>
      <w:r w:rsidRPr="00485492">
        <w:t>save</w:t>
      </w:r>
      <w:proofErr w:type="spellEnd"/>
      <w:r w:rsidRPr="00485492">
        <w:t>(</w:t>
      </w:r>
      <w:proofErr w:type="spellStart"/>
      <w:proofErr w:type="gramEnd"/>
      <w:r w:rsidRPr="00485492">
        <w:t>cats</w:t>
      </w:r>
      <w:proofErr w:type="spellEnd"/>
      <w:r w:rsidRPr="00485492">
        <w:t xml:space="preserve">: </w:t>
      </w:r>
      <w:proofErr w:type="spellStart"/>
      <w:r w:rsidRPr="00485492">
        <w:t>List</w:t>
      </w:r>
      <w:proofErr w:type="spellEnd"/>
      <w:r w:rsidRPr="00485492">
        <w:t>[</w:t>
      </w:r>
      <w:proofErr w:type="spellStart"/>
      <w:r w:rsidRPr="00485492">
        <w:t>CatImage</w:t>
      </w:r>
      <w:proofErr w:type="spellEnd"/>
      <w:r w:rsidRPr="00485492">
        <w:t>]) — обрабатывает каждое изображение, применяет методы обнаружения границ (библиотечный и пользовательский) и сохраняет результаты в директорию _</w:t>
      </w:r>
      <w:proofErr w:type="spellStart"/>
      <w:r w:rsidRPr="00485492">
        <w:t>save_dir</w:t>
      </w:r>
      <w:proofErr w:type="spellEnd"/>
      <w:r w:rsidRPr="00485492">
        <w:t>.</w:t>
      </w:r>
    </w:p>
    <w:p w14:paraId="08BF6424" w14:textId="77777777" w:rsidR="00485492" w:rsidRPr="00485492" w:rsidRDefault="00485492" w:rsidP="00622F5D">
      <w:pPr>
        <w:pStyle w:val="1-"/>
        <w:numPr>
          <w:ilvl w:val="0"/>
          <w:numId w:val="18"/>
        </w:numPr>
      </w:pPr>
      <w:proofErr w:type="spellStart"/>
      <w:r w:rsidRPr="00485492">
        <w:t>timeit</w:t>
      </w:r>
      <w:proofErr w:type="spellEnd"/>
      <w:r w:rsidRPr="00485492">
        <w:t>(</w:t>
      </w:r>
      <w:proofErr w:type="spellStart"/>
      <w:r w:rsidRPr="00485492">
        <w:t>method</w:t>
      </w:r>
      <w:proofErr w:type="spellEnd"/>
      <w:r w:rsidRPr="00485492">
        <w:t>) — декоратор для замера времени выполнения методов, выводит время работы в консоль.</w:t>
      </w:r>
    </w:p>
    <w:p w14:paraId="0C506E31" w14:textId="6402B7CB" w:rsidR="00EE4406" w:rsidRPr="008B7A94" w:rsidRDefault="00DD1823" w:rsidP="008B7A94">
      <w:pPr>
        <w:pStyle w:val="1-"/>
      </w:pPr>
      <w:r w:rsidRPr="00DD1823">
        <w:t>Класс автоматически определяет тип изображения (цветное или черно-белое), использует мет</w:t>
      </w:r>
      <w:r>
        <w:t xml:space="preserve">оды классов </w:t>
      </w:r>
      <w:proofErr w:type="spellStart"/>
      <w:r>
        <w:t>CatImage</w:t>
      </w:r>
      <w:proofErr w:type="spellEnd"/>
      <w:r>
        <w:t xml:space="preserve">, </w:t>
      </w:r>
      <w:proofErr w:type="spellStart"/>
      <w:r>
        <w:t>GrayCatImage</w:t>
      </w:r>
      <w:proofErr w:type="spellEnd"/>
      <w:r>
        <w:t xml:space="preserve"> и </w:t>
      </w:r>
      <w:proofErr w:type="spellStart"/>
      <w:r>
        <w:t>ColorCatImage</w:t>
      </w:r>
      <w:proofErr w:type="spellEnd"/>
      <w:r w:rsidRPr="00DD1823">
        <w:t xml:space="preserve"> для обработки изображений, сохраняет исходные изображения и результаты обработки с понятными именами файло</w:t>
      </w:r>
      <w:r w:rsidR="00D73037">
        <w:t xml:space="preserve">в, а также применяет декоратор </w:t>
      </w:r>
      <w:proofErr w:type="spellStart"/>
      <w:r w:rsidR="00D73037">
        <w:t>timeit</w:t>
      </w:r>
      <w:proofErr w:type="spellEnd"/>
      <w:r w:rsidRPr="00DD1823">
        <w:t xml:space="preserve"> для </w:t>
      </w:r>
      <w:proofErr w:type="spellStart"/>
      <w:r w:rsidRPr="00DD1823">
        <w:t>логирования</w:t>
      </w:r>
      <w:proofErr w:type="spellEnd"/>
      <w:r w:rsidRPr="00DD1823">
        <w:t xml:space="preserve"> времени выполнения ключевых методов.</w:t>
      </w:r>
    </w:p>
    <w:p w14:paraId="7DF0E253" w14:textId="4825265D" w:rsidR="006230E8" w:rsidRPr="00354259" w:rsidRDefault="00F447AE" w:rsidP="00F447AE">
      <w:pPr>
        <w:pStyle w:val="2"/>
        <w:rPr>
          <w:bCs/>
        </w:rPr>
      </w:pPr>
      <w:bookmarkStart w:id="23" w:name="_Toc217248181"/>
      <w:r w:rsidRPr="00354259">
        <w:rPr>
          <w:bCs/>
        </w:rPr>
        <w:lastRenderedPageBreak/>
        <w:t xml:space="preserve">Система </w:t>
      </w:r>
      <w:proofErr w:type="spellStart"/>
      <w:r w:rsidRPr="00354259">
        <w:rPr>
          <w:bCs/>
        </w:rPr>
        <w:t>логирования</w:t>
      </w:r>
      <w:bookmarkEnd w:id="23"/>
      <w:proofErr w:type="spellEnd"/>
    </w:p>
    <w:p w14:paraId="5B323973" w14:textId="4DA906E4" w:rsidR="008B7A94" w:rsidRPr="008B7A94" w:rsidRDefault="00081FE6" w:rsidP="008B7A94">
      <w:pPr>
        <w:pStyle w:val="1-"/>
      </w:pPr>
      <w:r>
        <w:t>В</w:t>
      </w:r>
      <w:r w:rsidR="008B7A94" w:rsidRPr="008B7A94">
        <w:t xml:space="preserve"> проекте реализована двухуровневая система </w:t>
      </w:r>
      <w:proofErr w:type="spellStart"/>
      <w:r w:rsidR="008B7A94" w:rsidRPr="008B7A94">
        <w:t>логирования</w:t>
      </w:r>
      <w:proofErr w:type="spellEnd"/>
      <w:r w:rsidR="008B7A94" w:rsidRPr="008B7A94">
        <w:t>, которая обеспечивает как подробный анализ работы программы, так и удобное отображение ключевых событий в реальном времени.</w:t>
      </w:r>
    </w:p>
    <w:p w14:paraId="30D2D123" w14:textId="77777777" w:rsidR="008B7A94" w:rsidRPr="008B7A94" w:rsidRDefault="008B7A94" w:rsidP="00622F5D">
      <w:pPr>
        <w:pStyle w:val="1-"/>
        <w:numPr>
          <w:ilvl w:val="0"/>
          <w:numId w:val="21"/>
        </w:numPr>
      </w:pPr>
      <w:proofErr w:type="spellStart"/>
      <w:r w:rsidRPr="008B7A94">
        <w:rPr>
          <w:rStyle w:val="aff5"/>
          <w:b w:val="0"/>
          <w:bCs w:val="0"/>
        </w:rPr>
        <w:t>Логи</w:t>
      </w:r>
      <w:proofErr w:type="spellEnd"/>
      <w:r w:rsidRPr="008B7A94">
        <w:rPr>
          <w:rStyle w:val="aff5"/>
          <w:b w:val="0"/>
          <w:bCs w:val="0"/>
        </w:rPr>
        <w:t xml:space="preserve"> в файл (</w:t>
      </w:r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app.log</w:t>
      </w:r>
      <w:r w:rsidRPr="008B7A94">
        <w:rPr>
          <w:rStyle w:val="aff5"/>
          <w:b w:val="0"/>
          <w:bCs w:val="0"/>
        </w:rPr>
        <w:t>)</w:t>
      </w:r>
    </w:p>
    <w:p w14:paraId="22ADF5D2" w14:textId="77777777" w:rsidR="008B7A94" w:rsidRPr="008B7A94" w:rsidRDefault="008B7A94" w:rsidP="008B7A94">
      <w:pPr>
        <w:pStyle w:val="1-"/>
        <w:ind w:left="1080" w:firstLine="0"/>
      </w:pPr>
      <w:r w:rsidRPr="008B7A94">
        <w:t xml:space="preserve">Уровень: </w:t>
      </w:r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DEBUG</w:t>
      </w:r>
      <w:r w:rsidRPr="008B7A94">
        <w:t xml:space="preserve"> и выше.</w:t>
      </w:r>
    </w:p>
    <w:p w14:paraId="06BC456C" w14:textId="7DE255FA" w:rsidR="008B7A94" w:rsidRPr="008B7A94" w:rsidRDefault="008B7A94" w:rsidP="008B7A94">
      <w:pPr>
        <w:pStyle w:val="1-"/>
        <w:ind w:left="1080" w:firstLine="0"/>
      </w:pPr>
      <w:r w:rsidRPr="008B7A94">
        <w:t>Формат: дата/время | уровень | имя файла:</w:t>
      </w:r>
      <w:r w:rsidR="00D77D37">
        <w:t xml:space="preserve"> </w:t>
      </w:r>
      <w:r w:rsidRPr="008B7A94">
        <w:t>номер строки | сообщение.</w:t>
      </w:r>
    </w:p>
    <w:p w14:paraId="7FBFE253" w14:textId="77777777" w:rsidR="008B7A94" w:rsidRPr="008B7A94" w:rsidRDefault="008B7A94" w:rsidP="008B7A94">
      <w:pPr>
        <w:pStyle w:val="1-"/>
        <w:ind w:left="1080" w:firstLine="0"/>
      </w:pPr>
      <w:r w:rsidRPr="008B7A94">
        <w:t>Назначение: хранение полной истории выполнения программы для детального анализа, поиска ошибок и отладки сложных ситуаций.</w:t>
      </w:r>
    </w:p>
    <w:p w14:paraId="7F5A7CCA" w14:textId="77777777" w:rsidR="008B7A94" w:rsidRPr="008B7A94" w:rsidRDefault="008B7A94" w:rsidP="00622F5D">
      <w:pPr>
        <w:pStyle w:val="1-"/>
        <w:numPr>
          <w:ilvl w:val="0"/>
          <w:numId w:val="21"/>
        </w:numPr>
      </w:pPr>
      <w:proofErr w:type="spellStart"/>
      <w:r w:rsidRPr="008B7A94">
        <w:rPr>
          <w:rStyle w:val="aff5"/>
          <w:b w:val="0"/>
          <w:bCs w:val="0"/>
        </w:rPr>
        <w:t>Логи</w:t>
      </w:r>
      <w:proofErr w:type="spellEnd"/>
      <w:r w:rsidRPr="008B7A94">
        <w:rPr>
          <w:rStyle w:val="aff5"/>
          <w:b w:val="0"/>
          <w:bCs w:val="0"/>
        </w:rPr>
        <w:t xml:space="preserve"> в консоль</w:t>
      </w:r>
    </w:p>
    <w:p w14:paraId="4D724E4A" w14:textId="77777777" w:rsidR="008B7A94" w:rsidRPr="008B7A94" w:rsidRDefault="008B7A94" w:rsidP="008B7A94">
      <w:pPr>
        <w:pStyle w:val="1-"/>
        <w:ind w:left="1080" w:firstLine="0"/>
      </w:pPr>
      <w:r w:rsidRPr="008B7A94">
        <w:t xml:space="preserve">Уровень: </w:t>
      </w:r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INFO</w:t>
      </w:r>
      <w:r w:rsidRPr="008B7A94">
        <w:t xml:space="preserve"> и выше.</w:t>
      </w:r>
    </w:p>
    <w:p w14:paraId="63A50654" w14:textId="4617B3F8" w:rsidR="008B7A94" w:rsidRPr="008B7A94" w:rsidRDefault="008B7A94" w:rsidP="00D77D37">
      <w:pPr>
        <w:pStyle w:val="1-"/>
        <w:ind w:left="1080" w:firstLine="0"/>
      </w:pPr>
      <w:r w:rsidRPr="008B7A94">
        <w:t xml:space="preserve">Используется 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RichHandler</w:t>
      </w:r>
      <w:proofErr w:type="spellEnd"/>
      <w:r w:rsidRPr="008B7A94">
        <w:t xml:space="preserve"> для красивого форматирования сообщений и отображения трассировок исключений.</w:t>
      </w:r>
      <w:r w:rsidR="00D77D37">
        <w:t xml:space="preserve"> </w:t>
      </w:r>
      <w:r w:rsidRPr="008B7A94">
        <w:t xml:space="preserve">Формат </w:t>
      </w:r>
      <w:proofErr w:type="spellStart"/>
      <w:r w:rsidRPr="008B7A94">
        <w:t>минималистичный</w:t>
      </w:r>
      <w:proofErr w:type="spellEnd"/>
      <w:r w:rsidRPr="008B7A94">
        <w:t>, показывается только текст сообщения, чтобы информация была легко читаема при работе в терминале.</w:t>
      </w:r>
    </w:p>
    <w:p w14:paraId="231CFC5C" w14:textId="282877D2" w:rsidR="008B7A94" w:rsidRPr="008B7A94" w:rsidRDefault="008B7A94" w:rsidP="004057DD">
      <w:pPr>
        <w:pStyle w:val="1-"/>
        <w:ind w:left="360" w:firstLine="348"/>
      </w:pPr>
      <w:r w:rsidRPr="008B7A94">
        <w:t xml:space="preserve">Логгер можно конфигурировать </w:t>
      </w:r>
      <w:proofErr w:type="spellStart"/>
      <w:r w:rsidRPr="008B7A94">
        <w:t>программно</w:t>
      </w:r>
      <w:proofErr w:type="spellEnd"/>
      <w:r w:rsidRPr="008B7A94">
        <w:t xml:space="preserve">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setup_logger</w:t>
      </w:r>
      <w:proofErr w:type="spellEnd"/>
      <w:r w:rsidRPr="008B7A94">
        <w:t>) или через YAML-файл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setup_logger_from_yaml</w:t>
      </w:r>
      <w:proofErr w:type="spellEnd"/>
      <w:r w:rsidRPr="008B7A94">
        <w:t>).</w:t>
      </w:r>
      <w:r w:rsidR="004057DD">
        <w:t xml:space="preserve"> </w:t>
      </w:r>
      <w:r w:rsidRPr="008B7A94">
        <w:t xml:space="preserve">Это позволяет менять уровни </w:t>
      </w:r>
      <w:proofErr w:type="spellStart"/>
      <w:r w:rsidRPr="008B7A94">
        <w:t>логирования</w:t>
      </w:r>
      <w:proofErr w:type="spellEnd"/>
      <w:r w:rsidRPr="008B7A94">
        <w:t>, форматы и обработчики без изменения основного кода.</w:t>
      </w:r>
    </w:p>
    <w:p w14:paraId="60E1303F" w14:textId="77777777" w:rsidR="008B7A94" w:rsidRPr="008B7A94" w:rsidRDefault="008B7A94" w:rsidP="008B7A94">
      <w:pPr>
        <w:pStyle w:val="1-"/>
      </w:pPr>
      <w:r w:rsidRPr="008B7A94">
        <w:t xml:space="preserve">Все ключевые этапы программы (загрузка, обработка и сохранение изображений) </w:t>
      </w:r>
      <w:proofErr w:type="spellStart"/>
      <w:r w:rsidRPr="008B7A94">
        <w:t>логируются</w:t>
      </w:r>
      <w:proofErr w:type="spellEnd"/>
      <w:r w:rsidRPr="008B7A94">
        <w:t>.</w:t>
      </w:r>
    </w:p>
    <w:p w14:paraId="461D866F" w14:textId="12CCBE27" w:rsidR="002A2010" w:rsidRPr="008B7A94" w:rsidRDefault="008B7A94" w:rsidP="002A2010">
      <w:pPr>
        <w:pStyle w:val="1-"/>
      </w:pPr>
      <w:r w:rsidRPr="008B7A94">
        <w:t>Система обеспечивает прозрачность и контроль выполнения конвейеров обработки изображений, а также помогает быстро находить ошибки и анализировать производительность.</w:t>
      </w:r>
    </w:p>
    <w:p w14:paraId="04A3F4F1" w14:textId="20C71A5D" w:rsidR="008B7A94" w:rsidRDefault="008B7A94" w:rsidP="008B7A94">
      <w:pPr>
        <w:pStyle w:val="2"/>
        <w:rPr>
          <w:bCs/>
        </w:rPr>
      </w:pPr>
      <w:bookmarkStart w:id="24" w:name="_Toc217248182"/>
      <w:r>
        <w:rPr>
          <w:bCs/>
        </w:rPr>
        <w:t xml:space="preserve">Класс </w:t>
      </w:r>
      <w:proofErr w:type="spellStart"/>
      <w:r>
        <w:rPr>
          <w:bCs/>
        </w:rPr>
        <w:t>Pipeline</w:t>
      </w:r>
      <w:bookmarkEnd w:id="24"/>
      <w:proofErr w:type="spellEnd"/>
    </w:p>
    <w:p w14:paraId="6EE7E64D" w14:textId="06DC8C76" w:rsidR="002A2010" w:rsidRPr="008B7A94" w:rsidRDefault="00081FE6" w:rsidP="002A2010">
      <w:pPr>
        <w:pStyle w:val="1-"/>
        <w:ind w:firstLine="708"/>
      </w:pPr>
      <w:r>
        <w:t xml:space="preserve">Класс </w:t>
      </w:r>
      <w:r>
        <w:rPr>
          <w:lang w:val="en-US"/>
        </w:rPr>
        <w:t>Pipeline</w:t>
      </w:r>
      <w:r w:rsidRPr="00081FE6">
        <w:t xml:space="preserve"> </w:t>
      </w:r>
      <w:r>
        <w:t>р</w:t>
      </w:r>
      <w:r w:rsidR="008B7A94" w:rsidRPr="008B7A94">
        <w:t>еализует асинхронный конвейер для работы с изображениями кошек. Автоматически загружает изображения с API, обрабатывает их с помощью библиотечных и пользовательских алгоритмов обнаружения границ и сохраняет результаты на диск.</w:t>
      </w:r>
    </w:p>
    <w:p w14:paraId="2A9F8C5E" w14:textId="77777777" w:rsidR="008B7A94" w:rsidRPr="008B7A94" w:rsidRDefault="008B7A94" w:rsidP="008B7A94">
      <w:pPr>
        <w:pStyle w:val="1-"/>
      </w:pPr>
      <w:r w:rsidRPr="008B7A94">
        <w:t xml:space="preserve">Используются очереди </w:t>
      </w:r>
      <w:proofErr w:type="spellStart"/>
      <w:proofErr w:type="gram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asyncio.Queue</w:t>
      </w:r>
      <w:proofErr w:type="spellEnd"/>
      <w:proofErr w:type="gramEnd"/>
      <w:r w:rsidRPr="008B7A94">
        <w:t xml:space="preserve"> для организации потоков загрузки, обработки и сохранения.</w:t>
      </w:r>
    </w:p>
    <w:p w14:paraId="45D8C000" w14:textId="77777777" w:rsidR="008B7A94" w:rsidRPr="008B7A94" w:rsidRDefault="008B7A94" w:rsidP="008B7A94">
      <w:pPr>
        <w:pStyle w:val="1-"/>
      </w:pPr>
      <w:r w:rsidRPr="008B7A94">
        <w:lastRenderedPageBreak/>
        <w:t xml:space="preserve">Несколько </w:t>
      </w:r>
      <w:proofErr w:type="spellStart"/>
      <w:r w:rsidRPr="008B7A94">
        <w:t>воркеров</w:t>
      </w:r>
      <w:proofErr w:type="spellEnd"/>
      <w:r w:rsidRPr="008B7A94">
        <w:t xml:space="preserve"> одновременно загружают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download_worker</w:t>
      </w:r>
      <w:proofErr w:type="spellEnd"/>
      <w:r w:rsidRPr="008B7A94">
        <w:t>), обрабатывают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convolution_worker_async</w:t>
      </w:r>
      <w:proofErr w:type="spellEnd"/>
      <w:r w:rsidRPr="008B7A94">
        <w:t>) и сохраняют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save_worker</w:t>
      </w:r>
      <w:proofErr w:type="spellEnd"/>
      <w:r w:rsidRPr="008B7A94">
        <w:t>) изображения.</w:t>
      </w:r>
    </w:p>
    <w:p w14:paraId="009BBF1A" w14:textId="39492C01" w:rsidR="008B7A94" w:rsidRPr="008B7A94" w:rsidRDefault="008B7A94" w:rsidP="004057DD">
      <w:pPr>
        <w:pStyle w:val="1-"/>
      </w:pPr>
      <w:r w:rsidRPr="00081FE6">
        <w:rPr>
          <w:rStyle w:val="aff5"/>
          <w:bCs w:val="0"/>
        </w:rPr>
        <w:t>Параллельная обработка:</w:t>
      </w:r>
      <w:r w:rsidR="009F0984">
        <w:rPr>
          <w:rStyle w:val="aff5"/>
          <w:bCs w:val="0"/>
        </w:rPr>
        <w:t xml:space="preserve"> </w:t>
      </w:r>
      <w:r w:rsidR="009F0984">
        <w:t>д</w:t>
      </w:r>
      <w:r w:rsidRPr="008B7A94">
        <w:t xml:space="preserve">ля тяжелых вычислительных операций (конволюция, </w:t>
      </w:r>
      <w:r w:rsidR="004057DD">
        <w:t>обнаружение</w:t>
      </w:r>
      <w:r w:rsidRPr="008B7A94">
        <w:t xml:space="preserve"> границ) применяется 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ProcessPoolExecutor</w:t>
      </w:r>
      <w:proofErr w:type="spellEnd"/>
      <w:r w:rsidRPr="008B7A94">
        <w:t>.</w:t>
      </w:r>
      <w:r w:rsidR="004057DD">
        <w:t xml:space="preserve"> К</w:t>
      </w:r>
      <w:r w:rsidRPr="008B7A94">
        <w:t>онвертация изображений и применение методов</w:t>
      </w:r>
      <w:r w:rsidR="004057DD">
        <w:t xml:space="preserve"> классов</w:t>
      </w:r>
      <w:r w:rsidRPr="008B7A94">
        <w:t xml:space="preserve"> 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8B7A94">
        <w:t>/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GreyCatImage</w:t>
      </w:r>
      <w:proofErr w:type="spellEnd"/>
      <w:r w:rsidRPr="008B7A94">
        <w:t xml:space="preserve"> выполняется в отдельных процессах.</w:t>
      </w:r>
    </w:p>
    <w:p w14:paraId="71FF0835" w14:textId="77777777" w:rsidR="008B7A94" w:rsidRPr="008B7A94" w:rsidRDefault="008B7A94" w:rsidP="008B7A94">
      <w:pPr>
        <w:pStyle w:val="1-"/>
      </w:pPr>
      <w:r w:rsidRPr="008B7A94">
        <w:rPr>
          <w:rStyle w:val="aff5"/>
          <w:b w:val="0"/>
          <w:bCs w:val="0"/>
        </w:rPr>
        <w:t>Этапы конвейера:</w:t>
      </w:r>
    </w:p>
    <w:p w14:paraId="5FEAC932" w14:textId="68D0008E" w:rsidR="008B7A94" w:rsidRPr="008B7A94" w:rsidRDefault="008B7A94" w:rsidP="00622F5D">
      <w:pPr>
        <w:pStyle w:val="1-"/>
        <w:numPr>
          <w:ilvl w:val="0"/>
          <w:numId w:val="22"/>
        </w:numPr>
      </w:pPr>
      <w:proofErr w:type="spellStart"/>
      <w:r w:rsidRPr="008B7A94">
        <w:rPr>
          <w:rStyle w:val="aff5"/>
          <w:b w:val="0"/>
          <w:bCs w:val="0"/>
        </w:rPr>
        <w:t>Fetch</w:t>
      </w:r>
      <w:proofErr w:type="spellEnd"/>
      <w:r w:rsidRPr="008B7A94">
        <w:rPr>
          <w:rStyle w:val="aff5"/>
          <w:b w:val="0"/>
          <w:bCs w:val="0"/>
        </w:rPr>
        <w:t xml:space="preserve"> </w:t>
      </w:r>
      <w:proofErr w:type="spellStart"/>
      <w:r w:rsidRPr="008B7A94">
        <w:rPr>
          <w:rStyle w:val="aff5"/>
          <w:b w:val="0"/>
          <w:bCs w:val="0"/>
        </w:rPr>
        <w:t>URLs</w:t>
      </w:r>
      <w:proofErr w:type="spellEnd"/>
      <w:r w:rsidRPr="008B7A94">
        <w:rPr>
          <w:rStyle w:val="aff5"/>
          <w:b w:val="0"/>
          <w:bCs w:val="0"/>
        </w:rPr>
        <w:t>:</w:t>
      </w:r>
      <w:r w:rsidRPr="008B7A94">
        <w:t xml:space="preserve"> </w:t>
      </w:r>
      <w:r w:rsidR="00D77D37">
        <w:t>п</w:t>
      </w:r>
      <w:r w:rsidRPr="008B7A94">
        <w:t xml:space="preserve">олучение ссылок на изображения с API </w:t>
      </w:r>
      <w:proofErr w:type="spellStart"/>
      <w:r w:rsidRPr="008B7A94">
        <w:t>TheCatAPI</w:t>
      </w:r>
      <w:proofErr w:type="spellEnd"/>
      <w:r w:rsidRPr="008B7A94">
        <w:t xml:space="preserve">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fetch_image_urls</w:t>
      </w:r>
      <w:proofErr w:type="spellEnd"/>
      <w:r w:rsidRPr="008B7A94">
        <w:t>).</w:t>
      </w:r>
    </w:p>
    <w:p w14:paraId="4D3576C7" w14:textId="262579BB" w:rsidR="008B7A94" w:rsidRPr="008B7A94" w:rsidRDefault="008B7A94" w:rsidP="00622F5D">
      <w:pPr>
        <w:pStyle w:val="1-"/>
        <w:numPr>
          <w:ilvl w:val="0"/>
          <w:numId w:val="22"/>
        </w:numPr>
      </w:pPr>
      <w:proofErr w:type="spellStart"/>
      <w:r w:rsidRPr="008B7A94">
        <w:rPr>
          <w:rStyle w:val="aff5"/>
          <w:b w:val="0"/>
          <w:bCs w:val="0"/>
        </w:rPr>
        <w:t>Download</w:t>
      </w:r>
      <w:proofErr w:type="spellEnd"/>
      <w:r w:rsidRPr="008B7A94">
        <w:rPr>
          <w:rStyle w:val="aff5"/>
          <w:b w:val="0"/>
          <w:bCs w:val="0"/>
        </w:rPr>
        <w:t>:</w:t>
      </w:r>
      <w:r w:rsidR="00D77D37">
        <w:t xml:space="preserve"> з</w:t>
      </w:r>
      <w:r w:rsidRPr="008B7A94">
        <w:t>агрузка изображений в память асинхронно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download_worker</w:t>
      </w:r>
      <w:proofErr w:type="spellEnd"/>
      <w:r w:rsidRPr="008B7A94">
        <w:t>).</w:t>
      </w:r>
    </w:p>
    <w:p w14:paraId="171A948D" w14:textId="715D9647" w:rsidR="008B7A94" w:rsidRPr="008B7A94" w:rsidRDefault="008B7A94" w:rsidP="00622F5D">
      <w:pPr>
        <w:pStyle w:val="1-"/>
        <w:numPr>
          <w:ilvl w:val="0"/>
          <w:numId w:val="22"/>
        </w:numPr>
      </w:pPr>
      <w:proofErr w:type="spellStart"/>
      <w:r w:rsidRPr="008B7A94">
        <w:rPr>
          <w:rStyle w:val="aff5"/>
          <w:b w:val="0"/>
          <w:bCs w:val="0"/>
        </w:rPr>
        <w:t>Processing</w:t>
      </w:r>
      <w:proofErr w:type="spellEnd"/>
      <w:r w:rsidRPr="008B7A94">
        <w:rPr>
          <w:rStyle w:val="aff5"/>
          <w:b w:val="0"/>
          <w:bCs w:val="0"/>
        </w:rPr>
        <w:t>:</w:t>
      </w:r>
      <w:r w:rsidR="00D77D37">
        <w:t xml:space="preserve"> п</w:t>
      </w:r>
      <w:r w:rsidRPr="008B7A94">
        <w:t xml:space="preserve">рименение библиотечного и </w:t>
      </w:r>
      <w:proofErr w:type="spellStart"/>
      <w:r w:rsidRPr="008B7A94">
        <w:t>кастомного</w:t>
      </w:r>
      <w:proofErr w:type="spellEnd"/>
      <w:r w:rsidRPr="008B7A94">
        <w:t xml:space="preserve"> алгоритмов обработки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convolution_worker_async</w:t>
      </w:r>
      <w:proofErr w:type="spellEnd"/>
      <w:r w:rsidRPr="008B7A94">
        <w:t>).</w:t>
      </w:r>
    </w:p>
    <w:p w14:paraId="71C19A0B" w14:textId="4719228A" w:rsidR="008B7A94" w:rsidRPr="008B7A94" w:rsidRDefault="008B7A94" w:rsidP="00622F5D">
      <w:pPr>
        <w:pStyle w:val="1-"/>
        <w:numPr>
          <w:ilvl w:val="0"/>
          <w:numId w:val="22"/>
        </w:numPr>
      </w:pPr>
      <w:proofErr w:type="spellStart"/>
      <w:r w:rsidRPr="008B7A94">
        <w:rPr>
          <w:rStyle w:val="aff5"/>
          <w:b w:val="0"/>
          <w:bCs w:val="0"/>
        </w:rPr>
        <w:t>Save</w:t>
      </w:r>
      <w:proofErr w:type="spellEnd"/>
      <w:r w:rsidRPr="008B7A94">
        <w:rPr>
          <w:rStyle w:val="aff5"/>
          <w:b w:val="0"/>
          <w:bCs w:val="0"/>
        </w:rPr>
        <w:t>:</w:t>
      </w:r>
      <w:r w:rsidR="00D77D37">
        <w:t xml:space="preserve"> со</w:t>
      </w:r>
      <w:r w:rsidRPr="008B7A94">
        <w:t>хранение оригинальных и обработанных изображений на диск (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save_worker</w:t>
      </w:r>
      <w:proofErr w:type="spellEnd"/>
      <w:r w:rsidRPr="008B7A94">
        <w:t>).</w:t>
      </w:r>
    </w:p>
    <w:p w14:paraId="4927B2BF" w14:textId="72ED86B3" w:rsidR="008B7A94" w:rsidRPr="008B7A94" w:rsidRDefault="008B7A94" w:rsidP="009F0984">
      <w:pPr>
        <w:pStyle w:val="1-"/>
      </w:pPr>
      <w:proofErr w:type="spellStart"/>
      <w:r w:rsidRPr="00081FE6">
        <w:rPr>
          <w:rStyle w:val="aff5"/>
          <w:bCs w:val="0"/>
        </w:rPr>
        <w:t>Логирование</w:t>
      </w:r>
      <w:proofErr w:type="spellEnd"/>
      <w:r w:rsidRPr="00081FE6">
        <w:rPr>
          <w:rStyle w:val="aff5"/>
          <w:bCs w:val="0"/>
        </w:rPr>
        <w:t>:</w:t>
      </w:r>
      <w:r w:rsidR="009F0984">
        <w:rPr>
          <w:rStyle w:val="aff5"/>
          <w:bCs w:val="0"/>
        </w:rPr>
        <w:t xml:space="preserve"> </w:t>
      </w:r>
      <w:r w:rsidR="009F0984">
        <w:t>в</w:t>
      </w:r>
      <w:r w:rsidRPr="008B7A94">
        <w:t xml:space="preserve">се ключевые события </w:t>
      </w:r>
      <w:proofErr w:type="spellStart"/>
      <w:r w:rsidRPr="008B7A94">
        <w:t>логируются</w:t>
      </w:r>
      <w:proofErr w:type="spellEnd"/>
      <w:r w:rsidRPr="008B7A94">
        <w:t xml:space="preserve"> через </w:t>
      </w:r>
      <w:proofErr w:type="spellStart"/>
      <w:r w:rsidRPr="008B7A94">
        <w:rPr>
          <w:rStyle w:val="HTML"/>
          <w:rFonts w:ascii="Times New Roman" w:eastAsiaTheme="minorEastAsia" w:hAnsi="Times New Roman" w:cs="Times New Roman"/>
          <w:sz w:val="28"/>
          <w:szCs w:val="28"/>
        </w:rPr>
        <w:t>logger</w:t>
      </w:r>
      <w:proofErr w:type="spellEnd"/>
      <w:r w:rsidRPr="008B7A94">
        <w:t xml:space="preserve"> (загрузка, обработка, сохранение, ошибки, статистика).</w:t>
      </w:r>
      <w:r w:rsidR="00CA64FD">
        <w:t xml:space="preserve"> </w:t>
      </w:r>
      <w:proofErr w:type="spellStart"/>
      <w:r w:rsidRPr="008B7A94">
        <w:t>Логируются</w:t>
      </w:r>
      <w:proofErr w:type="spellEnd"/>
      <w:r w:rsidRPr="008B7A94">
        <w:t xml:space="preserve"> размеры изображений и этапы конвейера.</w:t>
      </w:r>
    </w:p>
    <w:p w14:paraId="1DF7A763" w14:textId="32A73AAA" w:rsidR="00081FE6" w:rsidRDefault="004057DD" w:rsidP="004057DD">
      <w:pPr>
        <w:pStyle w:val="1-"/>
      </w:pPr>
      <w:r>
        <w:t>Также п</w:t>
      </w:r>
      <w:r w:rsidR="008B7A94" w:rsidRPr="008B7A94">
        <w:t xml:space="preserve">одсчитывается количество загруженных, обработанных и </w:t>
      </w:r>
      <w:r>
        <w:t>сохранённых изображений и и</w:t>
      </w:r>
      <w:r w:rsidR="008B7A94" w:rsidRPr="008B7A94">
        <w:t>змеряется о</w:t>
      </w:r>
      <w:r w:rsidR="00081FE6">
        <w:t xml:space="preserve">бщее время выполнения </w:t>
      </w:r>
      <w:proofErr w:type="spellStart"/>
      <w:r w:rsidR="00081FE6">
        <w:t>конвейера.</w:t>
      </w:r>
    </w:p>
    <w:p w14:paraId="05655C66" w14:textId="2154B933" w:rsidR="008B7A94" w:rsidRPr="008B7A94" w:rsidRDefault="008B7A94" w:rsidP="009F0984">
      <w:pPr>
        <w:pStyle w:val="1-"/>
      </w:pPr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Pipeline</w:t>
      </w:r>
      <w:proofErr w:type="spellEnd"/>
      <w:r w:rsidR="004057DD">
        <w:t xml:space="preserve"> упрощает </w:t>
      </w:r>
      <w:r w:rsidRPr="00081FE6">
        <w:t xml:space="preserve">обработку большого числа изображений кошек, обеспечивая высокую производительность за счёт асинхронной загрузки и параллельной обработки, при этом </w:t>
      </w:r>
      <w:proofErr w:type="spellStart"/>
      <w:r w:rsidRPr="00081FE6">
        <w:t>логируя</w:t>
      </w:r>
      <w:proofErr w:type="spellEnd"/>
      <w:r w:rsidRPr="00081FE6">
        <w:t xml:space="preserve"> все этапы и сохраняя результаты в понятной структуре файлов.</w:t>
      </w:r>
    </w:p>
    <w:p w14:paraId="4425EC20" w14:textId="5138A1CC" w:rsidR="00741061" w:rsidRPr="00354259" w:rsidRDefault="00741061" w:rsidP="00741061">
      <w:pPr>
        <w:pStyle w:val="2"/>
        <w:rPr>
          <w:bCs/>
        </w:rPr>
      </w:pPr>
      <w:bookmarkStart w:id="25" w:name="_Toc217248183"/>
      <w:r w:rsidRPr="00354259">
        <w:rPr>
          <w:bCs/>
        </w:rPr>
        <w:t>Покрытие тестами</w:t>
      </w:r>
      <w:bookmarkEnd w:id="25"/>
    </w:p>
    <w:p w14:paraId="195A78D3" w14:textId="4D17837F" w:rsidR="00741061" w:rsidRPr="00354259" w:rsidRDefault="00741061" w:rsidP="00741061">
      <w:pPr>
        <w:pStyle w:val="1-"/>
        <w:rPr>
          <w:sz w:val="24"/>
          <w:szCs w:val="24"/>
        </w:rPr>
      </w:pPr>
      <w:r w:rsidRPr="00354259">
        <w:t>Тесты расположены в папке </w:t>
      </w:r>
      <w:proofErr w:type="spellStart"/>
      <w:r w:rsidRPr="00354259">
        <w:t>tests</w:t>
      </w:r>
      <w:proofErr w:type="spellEnd"/>
      <w:r w:rsidRPr="00354259">
        <w:t>/ и используют модуль </w:t>
      </w:r>
      <w:proofErr w:type="spellStart"/>
      <w:r w:rsidRPr="00354259">
        <w:t>unittest</w:t>
      </w:r>
      <w:proofErr w:type="spellEnd"/>
      <w:r w:rsidRPr="00354259">
        <w:t>.</w:t>
      </w:r>
    </w:p>
    <w:p w14:paraId="35983BA7" w14:textId="0C0494FA" w:rsidR="00F447AE" w:rsidRPr="00354259" w:rsidRDefault="00F447AE" w:rsidP="00F447AE">
      <w:pPr>
        <w:pStyle w:val="3"/>
      </w:pPr>
      <w:bookmarkStart w:id="26" w:name="_Toc217248184"/>
      <w:r w:rsidRPr="00354259">
        <w:t xml:space="preserve">Тесты для </w:t>
      </w:r>
      <w:proofErr w:type="spellStart"/>
      <w:r w:rsidR="00081FE6">
        <w:rPr>
          <w:lang w:val="en-US"/>
        </w:rPr>
        <w:t>CatImage</w:t>
      </w:r>
      <w:proofErr w:type="spellEnd"/>
      <w:r w:rsidR="00081FE6">
        <w:rPr>
          <w:lang w:val="en-US"/>
        </w:rPr>
        <w:t xml:space="preserve"> и </w:t>
      </w:r>
      <w:proofErr w:type="spellStart"/>
      <w:r w:rsidR="00081FE6">
        <w:rPr>
          <w:lang w:val="en-US"/>
        </w:rPr>
        <w:t>наследников</w:t>
      </w:r>
      <w:bookmarkEnd w:id="26"/>
      <w:proofErr w:type="spellEnd"/>
    </w:p>
    <w:p w14:paraId="49AD0968" w14:textId="77777777" w:rsidR="00081FE6" w:rsidRPr="00081FE6" w:rsidRDefault="00081FE6" w:rsidP="00081FE6">
      <w:pPr>
        <w:pStyle w:val="1-"/>
      </w:pPr>
      <w:r w:rsidRPr="00081FE6">
        <w:rPr>
          <w:rStyle w:val="aff5"/>
          <w:b w:val="0"/>
          <w:bCs w:val="0"/>
        </w:rPr>
        <w:t xml:space="preserve">Для </w:t>
      </w: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081FE6">
        <w:rPr>
          <w:rStyle w:val="aff5"/>
          <w:b w:val="0"/>
          <w:bCs w:val="0"/>
        </w:rPr>
        <w:t xml:space="preserve"> (RGB):</w:t>
      </w:r>
    </w:p>
    <w:p w14:paraId="0E4EC901" w14:textId="77777777" w:rsidR="00081FE6" w:rsidRPr="00081FE6" w:rsidRDefault="00081FE6" w:rsidP="00622F5D">
      <w:pPr>
        <w:pStyle w:val="1-"/>
        <w:numPr>
          <w:ilvl w:val="0"/>
          <w:numId w:val="23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lastRenderedPageBreak/>
        <w:t>test_colorcatimage_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корректной инициализации объекта с RGB-изображением;</w:t>
      </w:r>
    </w:p>
    <w:p w14:paraId="7F81E641" w14:textId="77777777" w:rsidR="00081FE6" w:rsidRPr="00081FE6" w:rsidRDefault="00081FE6" w:rsidP="00622F5D">
      <w:pPr>
        <w:pStyle w:val="1-"/>
        <w:numPr>
          <w:ilvl w:val="0"/>
          <w:numId w:val="23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test_cat_add_same_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size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сложения двух RGB изображений одинакового размера;</w:t>
      </w:r>
    </w:p>
    <w:p w14:paraId="356B42FA" w14:textId="77777777" w:rsidR="00081FE6" w:rsidRPr="00081FE6" w:rsidRDefault="00081FE6" w:rsidP="00622F5D">
      <w:pPr>
        <w:pStyle w:val="1-"/>
        <w:numPr>
          <w:ilvl w:val="0"/>
          <w:numId w:val="23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test_cat_sub_different_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sizes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вычитания изображений разных размеров с автоматическим изменением размера;</w:t>
      </w:r>
    </w:p>
    <w:p w14:paraId="6EF531EE" w14:textId="77777777" w:rsidR="00081FE6" w:rsidRPr="00081FE6" w:rsidRDefault="00081FE6" w:rsidP="00622F5D">
      <w:pPr>
        <w:pStyle w:val="1-"/>
        <w:numPr>
          <w:ilvl w:val="0"/>
          <w:numId w:val="23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test_cat_cv_edge_detection_returns_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graycat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</w:t>
      </w:r>
      <w:proofErr w:type="spellStart"/>
      <w:r w:rsidRPr="00081FE6">
        <w:t>детекции</w:t>
      </w:r>
      <w:proofErr w:type="spellEnd"/>
      <w:r w:rsidRPr="00081FE6">
        <w:t xml:space="preserve"> границ с использованием </w:t>
      </w:r>
      <w:proofErr w:type="spellStart"/>
      <w:r w:rsidRPr="00081FE6">
        <w:t>OpenCV</w:t>
      </w:r>
      <w:proofErr w:type="spellEnd"/>
      <w:r w:rsidRPr="00081FE6">
        <w:t>;</w:t>
      </w:r>
    </w:p>
    <w:p w14:paraId="4F8971BE" w14:textId="77777777" w:rsidR="00081FE6" w:rsidRPr="00081FE6" w:rsidRDefault="00081FE6" w:rsidP="00622F5D">
      <w:pPr>
        <w:pStyle w:val="1-"/>
        <w:numPr>
          <w:ilvl w:val="0"/>
          <w:numId w:val="23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test_cat_my_edge_detection_returns_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graycat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пользовательского алгоритма выделения границ.</w:t>
      </w:r>
    </w:p>
    <w:p w14:paraId="66DD70A5" w14:textId="77777777" w:rsidR="00081FE6" w:rsidRPr="00081FE6" w:rsidRDefault="00081FE6" w:rsidP="00081FE6">
      <w:pPr>
        <w:pStyle w:val="1-"/>
      </w:pPr>
      <w:r w:rsidRPr="00081FE6">
        <w:rPr>
          <w:rStyle w:val="aff5"/>
          <w:b w:val="0"/>
          <w:bCs w:val="0"/>
        </w:rPr>
        <w:t xml:space="preserve">Для </w:t>
      </w: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GreyCatImage</w:t>
      </w:r>
      <w:proofErr w:type="spellEnd"/>
      <w:r w:rsidRPr="00081FE6">
        <w:rPr>
          <w:rStyle w:val="aff5"/>
          <w:b w:val="0"/>
          <w:bCs w:val="0"/>
        </w:rPr>
        <w:t xml:space="preserve"> (</w:t>
      </w:r>
      <w:proofErr w:type="spellStart"/>
      <w:r w:rsidRPr="00081FE6">
        <w:rPr>
          <w:rStyle w:val="aff5"/>
          <w:b w:val="0"/>
          <w:bCs w:val="0"/>
        </w:rPr>
        <w:t>grayscale</w:t>
      </w:r>
      <w:proofErr w:type="spellEnd"/>
      <w:r w:rsidRPr="00081FE6">
        <w:rPr>
          <w:rStyle w:val="aff5"/>
          <w:b w:val="0"/>
          <w:bCs w:val="0"/>
        </w:rPr>
        <w:t>):</w:t>
      </w:r>
    </w:p>
    <w:p w14:paraId="583755FD" w14:textId="77777777" w:rsidR="00081FE6" w:rsidRPr="00081FE6" w:rsidRDefault="00081FE6" w:rsidP="00622F5D">
      <w:pPr>
        <w:pStyle w:val="1-"/>
        <w:numPr>
          <w:ilvl w:val="0"/>
          <w:numId w:val="24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test_graycatimage_init_from_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rgb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корректной конвертации RGB в </w:t>
      </w:r>
      <w:proofErr w:type="spellStart"/>
      <w:r w:rsidRPr="00081FE6">
        <w:t>grayscale</w:t>
      </w:r>
      <w:proofErr w:type="spellEnd"/>
      <w:r w:rsidRPr="00081FE6">
        <w:t xml:space="preserve"> при инициализации;</w:t>
      </w:r>
    </w:p>
    <w:p w14:paraId="5DEAA1E7" w14:textId="77777777" w:rsidR="00081FE6" w:rsidRPr="00081FE6" w:rsidRDefault="00081FE6" w:rsidP="00622F5D">
      <w:pPr>
        <w:pStyle w:val="1-"/>
        <w:numPr>
          <w:ilvl w:val="0"/>
          <w:numId w:val="24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test_graycatimage_init_from_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gray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корректной инициализации объекта с уже </w:t>
      </w:r>
      <w:proofErr w:type="spellStart"/>
      <w:r w:rsidRPr="00081FE6">
        <w:t>grayscale</w:t>
      </w:r>
      <w:proofErr w:type="spellEnd"/>
      <w:r w:rsidRPr="00081FE6">
        <w:t xml:space="preserve"> изображением;</w:t>
      </w:r>
    </w:p>
    <w:p w14:paraId="0D51F057" w14:textId="77777777" w:rsidR="00081FE6" w:rsidRPr="00081FE6" w:rsidRDefault="00081FE6" w:rsidP="00622F5D">
      <w:pPr>
        <w:pStyle w:val="1-"/>
        <w:numPr>
          <w:ilvl w:val="0"/>
          <w:numId w:val="24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test_cat_add_same_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size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сложения двух </w:t>
      </w:r>
      <w:proofErr w:type="spellStart"/>
      <w:r w:rsidRPr="00081FE6">
        <w:t>grayscale</w:t>
      </w:r>
      <w:proofErr w:type="spellEnd"/>
      <w:r w:rsidRPr="00081FE6">
        <w:t xml:space="preserve"> изображений одинакового размера;</w:t>
      </w:r>
    </w:p>
    <w:p w14:paraId="1B7DEFC8" w14:textId="77777777" w:rsidR="00081FE6" w:rsidRPr="00081FE6" w:rsidRDefault="00081FE6" w:rsidP="00622F5D">
      <w:pPr>
        <w:pStyle w:val="1-"/>
        <w:numPr>
          <w:ilvl w:val="0"/>
          <w:numId w:val="24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test_cat_sub_different_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sizes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вычитания </w:t>
      </w:r>
      <w:proofErr w:type="spellStart"/>
      <w:r w:rsidRPr="00081FE6">
        <w:t>grayscale</w:t>
      </w:r>
      <w:proofErr w:type="spellEnd"/>
      <w:r w:rsidRPr="00081FE6">
        <w:t xml:space="preserve"> изображений разных размеров;</w:t>
      </w:r>
    </w:p>
    <w:p w14:paraId="49648BA5" w14:textId="77777777" w:rsidR="00081FE6" w:rsidRPr="00081FE6" w:rsidRDefault="00081FE6" w:rsidP="00622F5D">
      <w:pPr>
        <w:pStyle w:val="1-"/>
        <w:numPr>
          <w:ilvl w:val="0"/>
          <w:numId w:val="24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test_cat_cv_edge_detection_returns_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graycat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</w:t>
      </w:r>
      <w:proofErr w:type="spellStart"/>
      <w:r w:rsidRPr="00081FE6">
        <w:t>детекции</w:t>
      </w:r>
      <w:proofErr w:type="spellEnd"/>
      <w:r w:rsidRPr="00081FE6">
        <w:t xml:space="preserve"> границ </w:t>
      </w:r>
      <w:proofErr w:type="spellStart"/>
      <w:r w:rsidRPr="00081FE6">
        <w:t>OpenCV</w:t>
      </w:r>
      <w:proofErr w:type="spellEnd"/>
      <w:r w:rsidRPr="00081FE6">
        <w:t>;</w:t>
      </w:r>
    </w:p>
    <w:p w14:paraId="314E176D" w14:textId="16A4CDBB" w:rsidR="00081FE6" w:rsidRDefault="00081FE6" w:rsidP="00622F5D">
      <w:pPr>
        <w:pStyle w:val="1-"/>
        <w:numPr>
          <w:ilvl w:val="0"/>
          <w:numId w:val="24"/>
        </w:numPr>
      </w:pPr>
      <w:proofErr w:type="spell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test_cat_my_edge_detection_returns_</w:t>
      </w:r>
      <w:proofErr w:type="gramStart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graycat</w:t>
      </w:r>
      <w:proofErr w:type="spell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081FE6">
        <w:rPr>
          <w:rStyle w:val="HTML"/>
          <w:rFonts w:ascii="Times New Roman" w:eastAsiaTheme="minorEastAsia" w:hAnsi="Times New Roman" w:cs="Times New Roman"/>
          <w:sz w:val="28"/>
          <w:szCs w:val="28"/>
        </w:rPr>
        <w:t>)</w:t>
      </w:r>
      <w:r w:rsidRPr="00081FE6">
        <w:t xml:space="preserve"> — проверка пользовательского алгоритма выделения границ.</w:t>
      </w:r>
    </w:p>
    <w:p w14:paraId="4B754B83" w14:textId="77777777" w:rsidR="00081FE6" w:rsidRPr="00081FE6" w:rsidRDefault="00081FE6" w:rsidP="00081FE6">
      <w:pPr>
        <w:pStyle w:val="1-"/>
      </w:pPr>
    </w:p>
    <w:p w14:paraId="3947E1E8" w14:textId="77777777" w:rsidR="00F447AE" w:rsidRPr="00354259" w:rsidRDefault="00F447AE" w:rsidP="00F447AE">
      <w:pPr>
        <w:pStyle w:val="3"/>
        <w:rPr>
          <w:lang w:val="en-US"/>
        </w:rPr>
      </w:pPr>
      <w:bookmarkStart w:id="27" w:name="_Toc217248185"/>
      <w:r w:rsidRPr="00354259">
        <w:t xml:space="preserve">Тесты для </w:t>
      </w:r>
      <w:proofErr w:type="spellStart"/>
      <w:r w:rsidRPr="00354259">
        <w:rPr>
          <w:lang w:val="en-US"/>
        </w:rPr>
        <w:t>CatImageProcessor</w:t>
      </w:r>
      <w:bookmarkEnd w:id="27"/>
      <w:proofErr w:type="spellEnd"/>
    </w:p>
    <w:p w14:paraId="52934996" w14:textId="43071A2E" w:rsidR="004057DD" w:rsidRDefault="004057DD" w:rsidP="00622F5D">
      <w:pPr>
        <w:pStyle w:val="1-"/>
        <w:numPr>
          <w:ilvl w:val="0"/>
          <w:numId w:val="25"/>
        </w:numPr>
      </w:pPr>
      <w:proofErr w:type="spellStart"/>
      <w:r>
        <w:t>test_fetch_images_</w:t>
      </w:r>
      <w:proofErr w:type="gramStart"/>
      <w:r>
        <w:t>real</w:t>
      </w:r>
      <w:proofErr w:type="spellEnd"/>
      <w:r>
        <w:t>(</w:t>
      </w:r>
      <w:proofErr w:type="gramEnd"/>
      <w:r>
        <w:t>) — проверка корректной загрузки изображений с API;</w:t>
      </w:r>
    </w:p>
    <w:p w14:paraId="38A53474" w14:textId="77777777" w:rsidR="004057DD" w:rsidRDefault="004057DD" w:rsidP="00622F5D">
      <w:pPr>
        <w:pStyle w:val="1-"/>
        <w:numPr>
          <w:ilvl w:val="0"/>
          <w:numId w:val="25"/>
        </w:numPr>
      </w:pPr>
      <w:proofErr w:type="spellStart"/>
      <w:r>
        <w:t>test_process_and_save_</w:t>
      </w:r>
      <w:proofErr w:type="gramStart"/>
      <w:r>
        <w:t>real</w:t>
      </w:r>
      <w:proofErr w:type="spellEnd"/>
      <w:r>
        <w:t>(</w:t>
      </w:r>
      <w:proofErr w:type="gramEnd"/>
      <w:r>
        <w:t xml:space="preserve">) — проверка обработки изображений и сохранения файлов с правильными </w:t>
      </w:r>
      <w:proofErr w:type="spellStart"/>
      <w:r>
        <w:t>именами;</w:t>
      </w:r>
      <w:proofErr w:type="spellEnd"/>
    </w:p>
    <w:p w14:paraId="483CF1F7" w14:textId="6CB36136" w:rsidR="004057DD" w:rsidRDefault="004057DD" w:rsidP="00622F5D">
      <w:pPr>
        <w:pStyle w:val="1-"/>
        <w:numPr>
          <w:ilvl w:val="0"/>
          <w:numId w:val="25"/>
        </w:numPr>
      </w:pPr>
      <w:proofErr w:type="spellStart"/>
      <w:r>
        <w:lastRenderedPageBreak/>
        <w:t>test_save_</w:t>
      </w:r>
      <w:proofErr w:type="gramStart"/>
      <w:r>
        <w:t>image</w:t>
      </w:r>
      <w:proofErr w:type="spellEnd"/>
      <w:r>
        <w:t>(</w:t>
      </w:r>
      <w:proofErr w:type="gramEnd"/>
      <w:r>
        <w:t xml:space="preserve">) — проверка корректного сохранения отдельных изображений через метод </w:t>
      </w:r>
      <w:proofErr w:type="spellStart"/>
      <w:r>
        <w:t>save_image</w:t>
      </w:r>
      <w:proofErr w:type="spellEnd"/>
      <w:r>
        <w:t>;</w:t>
      </w:r>
    </w:p>
    <w:p w14:paraId="506BBF9F" w14:textId="77777777" w:rsidR="00B87D2F" w:rsidRPr="00354259" w:rsidRDefault="00284A94" w:rsidP="00284A94">
      <w:pPr>
        <w:pStyle w:val="2"/>
      </w:pPr>
      <w:bookmarkStart w:id="28" w:name="_Toc217248186"/>
      <w:r w:rsidRPr="00354259">
        <w:t>Основные используемые библиотеки</w:t>
      </w:r>
      <w:bookmarkEnd w:id="28"/>
    </w:p>
    <w:p w14:paraId="50A309EE" w14:textId="77777777" w:rsidR="00DE5961" w:rsidRPr="00354259" w:rsidRDefault="00DE5961" w:rsidP="00DE5961">
      <w:pPr>
        <w:pStyle w:val="1-"/>
      </w:pPr>
      <w:r w:rsidRPr="00354259">
        <w:t>Здесь приведена часть библиотек</w:t>
      </w:r>
      <w:r w:rsidR="00BD0027" w:rsidRPr="00354259">
        <w:t>, использовавшихся в ходе написания лабораторных работ.</w:t>
      </w:r>
    </w:p>
    <w:p w14:paraId="6FEF8663" w14:textId="3BC2D48D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aiohttp</w:t>
      </w:r>
      <w:proofErr w:type="spellEnd"/>
      <w:r w:rsidRPr="00354259">
        <w:t> — для асинхронных HTTP-запросов к API</w:t>
      </w:r>
      <w:r w:rsidR="00620BF8" w:rsidRPr="00620BF8">
        <w:t>;</w:t>
      </w:r>
    </w:p>
    <w:p w14:paraId="530374F5" w14:textId="6EB8CAE8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aiofiles</w:t>
      </w:r>
      <w:proofErr w:type="spellEnd"/>
      <w:r w:rsidRPr="00354259">
        <w:t> — для асинхронной работы с файлами</w:t>
      </w:r>
      <w:r w:rsidR="00620BF8" w:rsidRPr="00620BF8">
        <w:t>;</w:t>
      </w:r>
    </w:p>
    <w:p w14:paraId="46AAB18C" w14:textId="22AAED50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numpy</w:t>
      </w:r>
      <w:proofErr w:type="spellEnd"/>
      <w:r w:rsidRPr="00354259">
        <w:t> — для работы с массивами и реализации алгоритмов обработки изображений</w:t>
      </w:r>
      <w:r w:rsidR="00620BF8" w:rsidRPr="00620BF8">
        <w:t>;</w:t>
      </w:r>
    </w:p>
    <w:p w14:paraId="0A6DCF48" w14:textId="2515EF39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opencv-python</w:t>
      </w:r>
      <w:proofErr w:type="spellEnd"/>
      <w:r w:rsidRPr="00354259">
        <w:t xml:space="preserve"> — для сравнения </w:t>
      </w:r>
      <w:proofErr w:type="spellStart"/>
      <w:r w:rsidRPr="00354259">
        <w:t>кастомных</w:t>
      </w:r>
      <w:proofErr w:type="spellEnd"/>
      <w:r w:rsidRPr="00354259">
        <w:t xml:space="preserve"> алгоритмов с библиотечными</w:t>
      </w:r>
      <w:r w:rsidR="00620BF8" w:rsidRPr="00620BF8">
        <w:t>;</w:t>
      </w:r>
    </w:p>
    <w:p w14:paraId="31B5BAE6" w14:textId="3EBB6F6C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asyncio</w:t>
      </w:r>
      <w:proofErr w:type="spellEnd"/>
      <w:r w:rsidRPr="00354259">
        <w:t> — для работы с асинхронным кодом</w:t>
      </w:r>
      <w:r w:rsidR="00620BF8" w:rsidRPr="00620BF8">
        <w:t>;</w:t>
      </w:r>
    </w:p>
    <w:p w14:paraId="23CFD6CF" w14:textId="346B94F7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proofErr w:type="gramStart"/>
      <w:r w:rsidRPr="00354259">
        <w:t>concurrent.futures</w:t>
      </w:r>
      <w:proofErr w:type="spellEnd"/>
      <w:proofErr w:type="gramEnd"/>
      <w:r w:rsidRPr="00354259">
        <w:t> — для многопроцессорной обработки</w:t>
      </w:r>
      <w:r w:rsidR="00620BF8" w:rsidRPr="00620BF8">
        <w:t>;</w:t>
      </w:r>
    </w:p>
    <w:p w14:paraId="77708116" w14:textId="651F4052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logging</w:t>
      </w:r>
      <w:proofErr w:type="spellEnd"/>
      <w:r w:rsidRPr="00354259">
        <w:t xml:space="preserve"> — для системы </w:t>
      </w:r>
      <w:proofErr w:type="spellStart"/>
      <w:r w:rsidRPr="00354259">
        <w:t>логирования</w:t>
      </w:r>
      <w:proofErr w:type="spellEnd"/>
      <w:r w:rsidR="00620BF8">
        <w:rPr>
          <w:lang w:val="en-US"/>
        </w:rPr>
        <w:t>;</w:t>
      </w:r>
    </w:p>
    <w:p w14:paraId="7EBD7283" w14:textId="676FBB94" w:rsidR="00620BF8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unittest</w:t>
      </w:r>
      <w:proofErr w:type="spellEnd"/>
      <w:r w:rsidRPr="00354259">
        <w:t> — для модульного тестирования</w:t>
      </w:r>
      <w:r w:rsidR="00620BF8">
        <w:rPr>
          <w:lang w:val="en-US"/>
        </w:rPr>
        <w:t>;</w:t>
      </w:r>
    </w:p>
    <w:p w14:paraId="710DF295" w14:textId="3B9A4E7D" w:rsidR="00741061" w:rsidRPr="00354259" w:rsidRDefault="00741061" w:rsidP="00622F5D">
      <w:pPr>
        <w:pStyle w:val="1-"/>
        <w:numPr>
          <w:ilvl w:val="0"/>
          <w:numId w:val="26"/>
        </w:numPr>
      </w:pPr>
      <w:proofErr w:type="spellStart"/>
      <w:r w:rsidRPr="00354259">
        <w:t>python-dotenv</w:t>
      </w:r>
      <w:proofErr w:type="spellEnd"/>
      <w:r w:rsidRPr="00354259">
        <w:t> — для работы с переменными окружения</w:t>
      </w:r>
      <w:r w:rsidR="00620BF8">
        <w:t>.</w:t>
      </w:r>
    </w:p>
    <w:p w14:paraId="2FAD22C1" w14:textId="6B358D0C" w:rsidR="00B87D2F" w:rsidRPr="00B15438" w:rsidRDefault="004F45FD" w:rsidP="00081FE6">
      <w:pPr>
        <w:pStyle w:val="1-"/>
      </w:pPr>
      <w:r w:rsidRPr="00354259">
        <w:br w:type="page"/>
      </w:r>
    </w:p>
    <w:p w14:paraId="5BF98EA8" w14:textId="0F4F6846" w:rsidR="00675A62" w:rsidRDefault="00675A62" w:rsidP="00675A62">
      <w:pPr>
        <w:pStyle w:val="1"/>
      </w:pPr>
      <w:bookmarkStart w:id="29" w:name="_Hlk216706602"/>
      <w:bookmarkStart w:id="30" w:name="_Toc217248187"/>
      <w:r>
        <w:lastRenderedPageBreak/>
        <w:t>Примеры работы программы</w:t>
      </w:r>
      <w:bookmarkEnd w:id="30"/>
    </w:p>
    <w:bookmarkEnd w:id="29"/>
    <w:p w14:paraId="21FC881C" w14:textId="586F6F31" w:rsidR="00DF7F0B" w:rsidRPr="00DF7F0B" w:rsidRDefault="00DF7F0B" w:rsidP="00DF7F0B">
      <w:pPr>
        <w:pStyle w:val="1-"/>
      </w:pPr>
      <w:r w:rsidRPr="00DF7F0B">
        <w:t>В данном разделе демонстрируются конкретные результаты работы разработанного программного комплекса.</w:t>
      </w:r>
    </w:p>
    <w:p w14:paraId="28FA4694" w14:textId="372F3340" w:rsidR="00DF7F0B" w:rsidRPr="00DF7F0B" w:rsidRDefault="00DF7F0B" w:rsidP="00DF7F0B">
      <w:pPr>
        <w:pStyle w:val="2"/>
        <w:rPr>
          <w:bCs/>
        </w:rPr>
      </w:pPr>
      <w:bookmarkStart w:id="31" w:name="_Hlk216706637"/>
      <w:bookmarkStart w:id="32" w:name="_Toc217248188"/>
      <w:r w:rsidRPr="00DF7F0B">
        <w:rPr>
          <w:bCs/>
        </w:rPr>
        <w:t xml:space="preserve">Запуск </w:t>
      </w:r>
      <w:r>
        <w:rPr>
          <w:bCs/>
        </w:rPr>
        <w:t>программы</w:t>
      </w:r>
      <w:r w:rsidRPr="00DF7F0B">
        <w:rPr>
          <w:bCs/>
        </w:rPr>
        <w:t xml:space="preserve"> и вывод в консоль</w:t>
      </w:r>
      <w:bookmarkEnd w:id="32"/>
    </w:p>
    <w:bookmarkEnd w:id="31"/>
    <w:p w14:paraId="7DC535FE" w14:textId="41BE501D" w:rsidR="00DF7F0B" w:rsidRDefault="00DF7F0B" w:rsidP="00DF7F0B">
      <w:pPr>
        <w:pStyle w:val="1-"/>
      </w:pPr>
      <w:r w:rsidRPr="00DF7F0B">
        <w:t xml:space="preserve">Приложение </w:t>
      </w:r>
      <w:r w:rsidR="00425EB5">
        <w:t xml:space="preserve">запускается из командной строки через команду </w:t>
      </w:r>
      <w:r w:rsidR="00425EB5">
        <w:rPr>
          <w:lang w:val="en-US"/>
        </w:rPr>
        <w:t>python</w:t>
      </w:r>
      <w:r w:rsidR="00425EB5" w:rsidRPr="00425EB5">
        <w:t xml:space="preserve"> –</w:t>
      </w:r>
      <w:r w:rsidR="00425EB5">
        <w:rPr>
          <w:lang w:val="en-US"/>
        </w:rPr>
        <w:t>m</w:t>
      </w:r>
      <w:r w:rsidR="00425EB5" w:rsidRPr="00425EB5">
        <w:t xml:space="preserve"> </w:t>
      </w:r>
      <w:r w:rsidR="00425EB5">
        <w:rPr>
          <w:lang w:val="en-US"/>
        </w:rPr>
        <w:t>implementation</w:t>
      </w:r>
      <w:r>
        <w:t xml:space="preserve">. </w:t>
      </w:r>
    </w:p>
    <w:p w14:paraId="094ACF1B" w14:textId="77777777" w:rsidR="00DF7F0B" w:rsidRDefault="00DF7F0B" w:rsidP="00DF7F0B">
      <w:pPr>
        <w:pStyle w:val="1-"/>
      </w:pPr>
      <w:r w:rsidRPr="00DF7F0B">
        <w:t>При выполнении команды в консоль выводятся информационные сообщения о ходе работы, как показано на рисунке 1.</w:t>
      </w:r>
    </w:p>
    <w:p w14:paraId="34E32D0D" w14:textId="3A0004BF" w:rsidR="00DF7F0B" w:rsidRPr="000754AE" w:rsidRDefault="00425EB5" w:rsidP="00B15438">
      <w:pPr>
        <w:pStyle w:val="1-"/>
        <w:tabs>
          <w:tab w:val="left" w:pos="3744"/>
        </w:tabs>
        <w:jc w:val="center"/>
        <w:rPr>
          <w:lang w:val="en-US"/>
        </w:rPr>
      </w:pPr>
      <w:r w:rsidRPr="00425EB5">
        <w:rPr>
          <w:noProof/>
        </w:rPr>
        <w:drawing>
          <wp:inline distT="0" distB="0" distL="0" distR="0" wp14:anchorId="18B21DE6" wp14:editId="28154FA0">
            <wp:extent cx="4902047" cy="2714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061" cy="27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B5">
        <w:rPr>
          <w:noProof/>
        </w:rPr>
        <w:t xml:space="preserve"> </w:t>
      </w:r>
    </w:p>
    <w:p w14:paraId="721FE577" w14:textId="4D477411" w:rsidR="00DF7F0B" w:rsidRPr="00425EB5" w:rsidRDefault="00DF7F0B" w:rsidP="00425EB5">
      <w:pPr>
        <w:pStyle w:val="-"/>
      </w:pPr>
      <w:r w:rsidRPr="00425EB5">
        <w:t xml:space="preserve">Рисунок 1 – Консольный вывод (уровень INFO) при запуске программы </w:t>
      </w:r>
    </w:p>
    <w:p w14:paraId="09506404" w14:textId="0FC95C4D" w:rsidR="00B15438" w:rsidRPr="00B15438" w:rsidRDefault="00B15438" w:rsidP="00B15438">
      <w:pPr>
        <w:pStyle w:val="2"/>
        <w:rPr>
          <w:bCs/>
        </w:rPr>
      </w:pPr>
      <w:bookmarkStart w:id="33" w:name="_Toc217248189"/>
      <w:r w:rsidRPr="00B15438">
        <w:rPr>
          <w:bCs/>
        </w:rPr>
        <w:t xml:space="preserve">Детализированное </w:t>
      </w:r>
      <w:proofErr w:type="spellStart"/>
      <w:r w:rsidRPr="00B15438">
        <w:rPr>
          <w:bCs/>
        </w:rPr>
        <w:t>логирование</w:t>
      </w:r>
      <w:bookmarkEnd w:id="33"/>
      <w:proofErr w:type="spellEnd"/>
    </w:p>
    <w:p w14:paraId="2DDDE088" w14:textId="4F2D7C79" w:rsidR="00B15438" w:rsidRDefault="00B15438" w:rsidP="00DF7F0B">
      <w:pPr>
        <w:pStyle w:val="1-"/>
      </w:pPr>
      <w:r w:rsidRPr="00B15438">
        <w:t>Параллельно с выводом в консоль все детали выполнения за</w:t>
      </w:r>
      <w:r w:rsidR="00425EB5">
        <w:t xml:space="preserve">писываются в лог-файл app.log с </w:t>
      </w:r>
      <w:r w:rsidRPr="00B15438">
        <w:t>уровнем DEBUG. Пример фрагмента лога, демонстрирующего асинхронную загрузку и параллельную обработку в разных процессах, представлен на рисунке 2.</w:t>
      </w:r>
    </w:p>
    <w:p w14:paraId="5FE3D756" w14:textId="62C0FF40" w:rsidR="00DF7F0B" w:rsidRDefault="00425EB5" w:rsidP="00B15438">
      <w:pPr>
        <w:pStyle w:val="1-"/>
        <w:jc w:val="center"/>
      </w:pPr>
      <w:r w:rsidRPr="00425EB5">
        <w:rPr>
          <w:noProof/>
        </w:rPr>
        <w:lastRenderedPageBreak/>
        <w:drawing>
          <wp:inline distT="0" distB="0" distL="0" distR="0" wp14:anchorId="5A97928F" wp14:editId="46B2A688">
            <wp:extent cx="5231493" cy="30861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197" cy="30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B5">
        <w:rPr>
          <w:noProof/>
        </w:rPr>
        <w:t xml:space="preserve"> </w:t>
      </w:r>
    </w:p>
    <w:p w14:paraId="49235E5A" w14:textId="753C5704" w:rsidR="00B15438" w:rsidRDefault="00B15438" w:rsidP="005748BB">
      <w:pPr>
        <w:pStyle w:val="-"/>
      </w:pPr>
      <w:r w:rsidRPr="00B15438">
        <w:t>Рисунок 2 – Фрагмент файла app.log с записями уровня DEBUG</w:t>
      </w:r>
    </w:p>
    <w:p w14:paraId="116999B2" w14:textId="4E9814F2" w:rsidR="00B15438" w:rsidRPr="00B15438" w:rsidRDefault="00B15438" w:rsidP="00B15438">
      <w:pPr>
        <w:pStyle w:val="2"/>
        <w:rPr>
          <w:bCs/>
        </w:rPr>
      </w:pPr>
      <w:bookmarkStart w:id="34" w:name="_Hlk216706665"/>
      <w:bookmarkStart w:id="35" w:name="_Toc217248190"/>
      <w:r w:rsidRPr="00B15438">
        <w:rPr>
          <w:bCs/>
        </w:rPr>
        <w:t>Структура результатов работы</w:t>
      </w:r>
      <w:bookmarkEnd w:id="35"/>
    </w:p>
    <w:bookmarkEnd w:id="34"/>
    <w:p w14:paraId="2377856C" w14:textId="77777777" w:rsidR="00B15438" w:rsidRDefault="00B15438" w:rsidP="00B15438">
      <w:pPr>
        <w:pStyle w:val="1-"/>
      </w:pPr>
      <w:r w:rsidRPr="00B15438">
        <w:t>После успешного выполнения программа сохраняет все изображения в файловую систему. Создаваемая структура папок и файлов представлена на рисунке 3.</w:t>
      </w:r>
    </w:p>
    <w:p w14:paraId="6743A83D" w14:textId="764454D7" w:rsidR="00B15438" w:rsidRDefault="00425EB5" w:rsidP="00B15438">
      <w:pPr>
        <w:pStyle w:val="1-"/>
        <w:jc w:val="center"/>
      </w:pPr>
      <w:r w:rsidRPr="00425EB5">
        <w:rPr>
          <w:noProof/>
        </w:rPr>
        <w:drawing>
          <wp:inline distT="0" distB="0" distL="0" distR="0" wp14:anchorId="31BAF435" wp14:editId="6C37754F">
            <wp:extent cx="4744112" cy="23434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B5">
        <w:rPr>
          <w:noProof/>
        </w:rPr>
        <w:t xml:space="preserve"> </w:t>
      </w:r>
    </w:p>
    <w:p w14:paraId="61B3BCBD" w14:textId="4F826D0C" w:rsidR="000754AE" w:rsidRPr="00F37A94" w:rsidRDefault="00B15438" w:rsidP="005748BB">
      <w:pPr>
        <w:pStyle w:val="-"/>
      </w:pPr>
      <w:r w:rsidRPr="00B15438">
        <w:t>Рисунок 3 – Структура папок и файлов, создаваемых п</w:t>
      </w:r>
      <w:r w:rsidR="005748BB">
        <w:t>осле обработки трёх изображений</w:t>
      </w:r>
      <w:bookmarkStart w:id="36" w:name="_GoBack"/>
      <w:bookmarkEnd w:id="36"/>
    </w:p>
    <w:p w14:paraId="422E50AC" w14:textId="5CDFD957" w:rsidR="000754AE" w:rsidRPr="008215FC" w:rsidRDefault="008215FC" w:rsidP="008215FC">
      <w:pPr>
        <w:pStyle w:val="2"/>
        <w:rPr>
          <w:bCs/>
        </w:rPr>
      </w:pPr>
      <w:bookmarkStart w:id="37" w:name="_Toc217248191"/>
      <w:r w:rsidRPr="008215FC">
        <w:rPr>
          <w:bCs/>
        </w:rPr>
        <w:t>Визуальное сравнение алгоритмов обработки</w:t>
      </w:r>
      <w:bookmarkEnd w:id="37"/>
    </w:p>
    <w:p w14:paraId="7B594F7B" w14:textId="626525AE" w:rsidR="000754AE" w:rsidRDefault="000754AE" w:rsidP="00625F52">
      <w:pPr>
        <w:pStyle w:val="1-"/>
      </w:pPr>
      <w:r w:rsidRPr="000754AE">
        <w:t xml:space="preserve">Для наглядности на рисунке 4 представлены результаты обработки одного из изображений: оригинал, результат </w:t>
      </w:r>
      <w:proofErr w:type="spellStart"/>
      <w:r w:rsidRPr="000754AE">
        <w:t>кастомного</w:t>
      </w:r>
      <w:proofErr w:type="spellEnd"/>
      <w:r w:rsidRPr="000754AE">
        <w:t xml:space="preserve"> алгоритма и результат использования </w:t>
      </w:r>
      <w:proofErr w:type="spellStart"/>
      <w:r w:rsidRPr="000754AE">
        <w:t>OpenCV</w:t>
      </w:r>
      <w:proofErr w:type="spellEnd"/>
      <w:r w:rsidRPr="000754AE">
        <w:t>.</w:t>
      </w:r>
    </w:p>
    <w:p w14:paraId="47E26CFB" w14:textId="466BEFDC" w:rsidR="00625F52" w:rsidRPr="00625F52" w:rsidRDefault="00000ADB" w:rsidP="00625F52">
      <w:pPr>
        <w:pStyle w:val="1-"/>
        <w:jc w:val="center"/>
      </w:pPr>
      <w:r>
        <w:rPr>
          <w:noProof/>
        </w:rPr>
        <w:lastRenderedPageBreak/>
        <w:drawing>
          <wp:inline distT="0" distB="0" distL="0" distR="0" wp14:anchorId="4A829DAA" wp14:editId="7694DB79">
            <wp:extent cx="5024985" cy="173355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71" cy="17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2E8F477" w14:textId="30CE984B" w:rsidR="000754AE" w:rsidRPr="000754AE" w:rsidRDefault="000754AE" w:rsidP="005748BB">
      <w:pPr>
        <w:pStyle w:val="-"/>
      </w:pPr>
      <w:r w:rsidRPr="000754AE">
        <w:t>Рисунок 4 – Сравнение результатов обработки изображения: исходное фото (</w:t>
      </w:r>
      <w:r>
        <w:t>а</w:t>
      </w:r>
      <w:r w:rsidRPr="000754AE">
        <w:t xml:space="preserve">), границы, выделенные </w:t>
      </w:r>
      <w:proofErr w:type="spellStart"/>
      <w:r w:rsidRPr="000754AE">
        <w:t>кастомным</w:t>
      </w:r>
      <w:proofErr w:type="spellEnd"/>
      <w:r w:rsidRPr="000754AE">
        <w:t xml:space="preserve"> алгоритмом (</w:t>
      </w:r>
      <w:r>
        <w:t>б</w:t>
      </w:r>
      <w:r w:rsidRPr="000754AE">
        <w:t xml:space="preserve">), и границы, найденные функцией </w:t>
      </w:r>
      <w:proofErr w:type="spellStart"/>
      <w:r w:rsidRPr="000754AE">
        <w:t>OpenCV</w:t>
      </w:r>
      <w:proofErr w:type="spellEnd"/>
      <w:r w:rsidRPr="000754AE">
        <w:t xml:space="preserve"> </w:t>
      </w:r>
      <w:proofErr w:type="spellStart"/>
      <w:r w:rsidRPr="000754AE">
        <w:t>Canny</w:t>
      </w:r>
      <w:proofErr w:type="spellEnd"/>
      <w:r w:rsidRPr="000754AE">
        <w:t xml:space="preserve"> (</w:t>
      </w:r>
      <w:r>
        <w:t>в</w:t>
      </w:r>
      <w:r w:rsidRPr="000754AE">
        <w:t>)</w:t>
      </w:r>
    </w:p>
    <w:p w14:paraId="65032DBE" w14:textId="0ACBA6B6" w:rsidR="009327BC" w:rsidRPr="009327BC" w:rsidRDefault="009327BC" w:rsidP="009327BC">
      <w:pPr>
        <w:pStyle w:val="2"/>
        <w:rPr>
          <w:bCs/>
        </w:rPr>
      </w:pPr>
      <w:bookmarkStart w:id="38" w:name="_Toc217248192"/>
      <w:r w:rsidRPr="009327BC">
        <w:rPr>
          <w:bCs/>
        </w:rPr>
        <w:t>Результаты тестирования</w:t>
      </w:r>
      <w:bookmarkEnd w:id="38"/>
    </w:p>
    <w:p w14:paraId="1B6A1523" w14:textId="4297C566" w:rsidR="009327BC" w:rsidRDefault="009327BC" w:rsidP="009327BC">
      <w:pPr>
        <w:pStyle w:val="1-"/>
      </w:pPr>
      <w:r w:rsidRPr="009327BC">
        <w:t>Корректность работы ключевых модулей приложения проверяется набором модульных тестов. Результат успешного прогона всех тестов представлен на рисунке 5.</w:t>
      </w:r>
    </w:p>
    <w:p w14:paraId="6A9D535D" w14:textId="61E10EE8" w:rsidR="00675A62" w:rsidRDefault="00000ADB" w:rsidP="009327BC">
      <w:pPr>
        <w:pStyle w:val="1-"/>
        <w:jc w:val="center"/>
      </w:pPr>
      <w:r w:rsidRPr="00000ADB">
        <w:rPr>
          <w:noProof/>
        </w:rPr>
        <w:drawing>
          <wp:inline distT="0" distB="0" distL="0" distR="0" wp14:anchorId="1684531D" wp14:editId="061894E5">
            <wp:extent cx="3501242" cy="116205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552" cy="116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DB">
        <w:rPr>
          <w:noProof/>
        </w:rPr>
        <w:t xml:space="preserve"> </w:t>
      </w:r>
    </w:p>
    <w:p w14:paraId="2F784DEA" w14:textId="509992B9" w:rsidR="009327BC" w:rsidRPr="009327BC" w:rsidRDefault="009327BC" w:rsidP="005748BB">
      <w:pPr>
        <w:pStyle w:val="-"/>
      </w:pPr>
      <w:r w:rsidRPr="009327BC">
        <w:t xml:space="preserve">Рисунок 5 – Результат выполнения модульных тестов. Все </w:t>
      </w:r>
      <w:r>
        <w:t>6</w:t>
      </w:r>
      <w:r w:rsidRPr="009327BC">
        <w:t xml:space="preserve"> тестов выполнены успешно (OK)</w:t>
      </w:r>
    </w:p>
    <w:p w14:paraId="2DABED54" w14:textId="77777777" w:rsidR="009327BC" w:rsidRDefault="009327BC" w:rsidP="009327BC">
      <w:pPr>
        <w:pStyle w:val="1-"/>
      </w:pPr>
    </w:p>
    <w:p w14:paraId="53424405" w14:textId="77777777" w:rsidR="009327BC" w:rsidRPr="00354259" w:rsidRDefault="009327BC" w:rsidP="009327BC">
      <w:pPr>
        <w:pStyle w:val="1-"/>
      </w:pPr>
    </w:p>
    <w:p w14:paraId="39B3E29C" w14:textId="77777777" w:rsidR="00675A62" w:rsidRDefault="00675A62" w:rsidP="008B1EA8">
      <w:pPr>
        <w:pStyle w:val="1-"/>
        <w:ind w:firstLine="0"/>
      </w:pPr>
    </w:p>
    <w:p w14:paraId="60545D28" w14:textId="15ED59A0" w:rsidR="00675A62" w:rsidRPr="00354259" w:rsidRDefault="00675A62" w:rsidP="009327BC">
      <w:pPr>
        <w:pStyle w:val="1-"/>
        <w:ind w:firstLine="0"/>
        <w:jc w:val="center"/>
      </w:pPr>
      <w:r w:rsidRPr="00354259">
        <w:br w:type="page"/>
      </w:r>
    </w:p>
    <w:p w14:paraId="201B0F9F" w14:textId="4D26DC81" w:rsidR="00DC675C" w:rsidRPr="00354259" w:rsidRDefault="005A3F12" w:rsidP="00604E29">
      <w:pPr>
        <w:pStyle w:val="afc"/>
        <w:rPr>
          <w:rFonts w:cs="Times New Roman"/>
        </w:rPr>
      </w:pPr>
      <w:bookmarkStart w:id="39" w:name="_Toc217248193"/>
      <w:r w:rsidRPr="00354259">
        <w:rPr>
          <w:rFonts w:cs="Times New Roman"/>
        </w:rPr>
        <w:lastRenderedPageBreak/>
        <w:t>З</w:t>
      </w:r>
      <w:r w:rsidR="008405E4">
        <w:rPr>
          <w:rFonts w:cs="Times New Roman"/>
        </w:rPr>
        <w:t>аключение</w:t>
      </w:r>
      <w:bookmarkEnd w:id="39"/>
    </w:p>
    <w:p w14:paraId="57FA8FBB" w14:textId="35EC2CBD" w:rsidR="00173C52" w:rsidRPr="00354259" w:rsidRDefault="00173C52" w:rsidP="00173C52">
      <w:pPr>
        <w:pStyle w:val="1-"/>
      </w:pPr>
      <w:r w:rsidRPr="00354259">
        <w:t>В ходе выполнения четырёх лабораторных работ были получены следующие навыки и результаты:</w:t>
      </w:r>
    </w:p>
    <w:p w14:paraId="4268E4AE" w14:textId="6EDB38B9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 xml:space="preserve">Основы обработки изображений: Реализованы алгоритмы свёртки, преобразования цветовых пространств, выделения границ (оператор </w:t>
      </w:r>
      <w:proofErr w:type="spellStart"/>
      <w:r w:rsidRPr="00354259">
        <w:t>Собеля</w:t>
      </w:r>
      <w:proofErr w:type="spellEnd"/>
      <w:r w:rsidRPr="00354259">
        <w:t>) с нуля, что позволило глубоко понять принципы работы ко</w:t>
      </w:r>
      <w:r w:rsidR="008B1EA8" w:rsidRPr="00354259">
        <w:t>м</w:t>
      </w:r>
      <w:r w:rsidRPr="00354259">
        <w:t>пьютерного зрения.</w:t>
      </w:r>
    </w:p>
    <w:p w14:paraId="4D19C8B1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>Работа с внешними API: Освоена работа с REST API (</w:t>
      </w:r>
      <w:proofErr w:type="spellStart"/>
      <w:r w:rsidRPr="00354259">
        <w:t>The</w:t>
      </w:r>
      <w:proofErr w:type="spellEnd"/>
      <w:r w:rsidRPr="00354259">
        <w:t xml:space="preserve"> </w:t>
      </w:r>
      <w:proofErr w:type="spellStart"/>
      <w:r w:rsidRPr="00354259">
        <w:t>Cat</w:t>
      </w:r>
      <w:proofErr w:type="spellEnd"/>
      <w:r w:rsidRPr="00354259">
        <w:t xml:space="preserve"> API), включая обработку JSON-ответов, работу с заголовками авторизации и параметрами запросов.</w:t>
      </w:r>
    </w:p>
    <w:p w14:paraId="71351433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>Объектно-ориентированное программирование: Реализована сложная иерархия классов с использованием абстрактных классов, наследования, перегрузки операторов, свойств (</w:t>
      </w:r>
      <w:proofErr w:type="spellStart"/>
      <w:r w:rsidRPr="00354259">
        <w:t>property</w:t>
      </w:r>
      <w:proofErr w:type="spellEnd"/>
      <w:r w:rsidRPr="00354259">
        <w:t>) и декораторов.</w:t>
      </w:r>
    </w:p>
    <w:p w14:paraId="1C54E9EE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>Асинхронное программирование: Применены библиотеки </w:t>
      </w:r>
      <w:proofErr w:type="spellStart"/>
      <w:r w:rsidRPr="00354259">
        <w:t>aiohttp</w:t>
      </w:r>
      <w:proofErr w:type="spellEnd"/>
      <w:r w:rsidRPr="00354259">
        <w:t> и </w:t>
      </w:r>
      <w:proofErr w:type="spellStart"/>
      <w:r w:rsidRPr="00354259">
        <w:t>aiofiles</w:t>
      </w:r>
      <w:proofErr w:type="spellEnd"/>
      <w:r w:rsidRPr="00354259">
        <w:t> для эффективной асинхронной загрузки и сохранения данных, что значительно повысило производительность при работе с сетью и файловой системой.</w:t>
      </w:r>
    </w:p>
    <w:p w14:paraId="009F1D9E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>Многопроцессорная обработка: Использован </w:t>
      </w:r>
      <w:proofErr w:type="spellStart"/>
      <w:r w:rsidRPr="00354259">
        <w:t>ProcessPoolExecutor</w:t>
      </w:r>
      <w:proofErr w:type="spellEnd"/>
      <w:r w:rsidRPr="00354259">
        <w:t> для параллельной обработки изображений, что позволило задействовать несколько ядер процессора и ускорить вычислительно сложные операции.</w:t>
      </w:r>
    </w:p>
    <w:p w14:paraId="733FD4D1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 xml:space="preserve">Профессиональное </w:t>
      </w:r>
      <w:proofErr w:type="spellStart"/>
      <w:r w:rsidRPr="00354259">
        <w:t>логирование</w:t>
      </w:r>
      <w:proofErr w:type="spellEnd"/>
      <w:r w:rsidRPr="00354259">
        <w:t xml:space="preserve">: Реализована система </w:t>
      </w:r>
      <w:proofErr w:type="spellStart"/>
      <w:r w:rsidRPr="00354259">
        <w:t>логирования</w:t>
      </w:r>
      <w:proofErr w:type="spellEnd"/>
      <w:r w:rsidRPr="00354259">
        <w:t xml:space="preserve"> с конфигурацией через JSON, поддержкой многопроцессорности, раздельным выводом в файл и консоль с разными уровнями детализации.</w:t>
      </w:r>
    </w:p>
    <w:p w14:paraId="72D44C63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t>Модульное тестирование: Написаны комплексные тесты с использованием </w:t>
      </w:r>
      <w:proofErr w:type="spellStart"/>
      <w:r w:rsidRPr="00354259">
        <w:t>unittest</w:t>
      </w:r>
      <w:proofErr w:type="spellEnd"/>
      <w:r w:rsidRPr="00354259">
        <w:t xml:space="preserve"> и </w:t>
      </w:r>
      <w:proofErr w:type="spellStart"/>
      <w:r w:rsidRPr="00354259">
        <w:t>Mock</w:t>
      </w:r>
      <w:proofErr w:type="spellEnd"/>
      <w:r w:rsidRPr="00354259">
        <w:t>-объектов, обеспечивающие проверку корректности работы всех компонентов системы.</w:t>
      </w:r>
    </w:p>
    <w:p w14:paraId="55835E16" w14:textId="77777777" w:rsidR="00173C52" w:rsidRPr="00354259" w:rsidRDefault="00173C52" w:rsidP="00622F5D">
      <w:pPr>
        <w:pStyle w:val="1-"/>
        <w:numPr>
          <w:ilvl w:val="0"/>
          <w:numId w:val="12"/>
        </w:numPr>
      </w:pPr>
      <w:r w:rsidRPr="00354259">
        <w:lastRenderedPageBreak/>
        <w:t xml:space="preserve">Упаковка проекта: Проект организован как импортируемый </w:t>
      </w:r>
      <w:proofErr w:type="spellStart"/>
      <w:r w:rsidRPr="00354259">
        <w:t>Python</w:t>
      </w:r>
      <w:proofErr w:type="spellEnd"/>
      <w:r w:rsidRPr="00354259">
        <w:t>-пакет с правильной структурой модулей, точкой входа и системой зависимостей.</w:t>
      </w:r>
    </w:p>
    <w:p w14:paraId="2BBD5007" w14:textId="51FB8388" w:rsidR="00173C52" w:rsidRPr="00354259" w:rsidRDefault="00173C52" w:rsidP="00173C52">
      <w:pPr>
        <w:pStyle w:val="1-"/>
      </w:pPr>
      <w:r w:rsidRPr="00354259">
        <w:t xml:space="preserve">Итог: Разработанное приложение демонстрирует комплексный подход к созданию программного обеспечения — от базовых алгоритмов обработки данных до профессиональных аспектов разработки: архитектуры, производительности, надёжности и тестируемости. Полученные навыки соответствуют современным требованиям к разработчику </w:t>
      </w:r>
      <w:proofErr w:type="spellStart"/>
      <w:r w:rsidRPr="00354259">
        <w:t>Python</w:t>
      </w:r>
      <w:proofErr w:type="spellEnd"/>
      <w:r w:rsidRPr="00354259">
        <w:t xml:space="preserve"> и могут быть применены в реальных проектах.</w:t>
      </w:r>
      <w:r w:rsidR="004F45FD" w:rsidRPr="004F45FD">
        <w:t xml:space="preserve"> </w:t>
      </w:r>
      <w:r w:rsidR="004F45FD" w:rsidRPr="00354259">
        <w:br w:type="page"/>
      </w:r>
    </w:p>
    <w:p w14:paraId="219F6D9B" w14:textId="10FB526E" w:rsidR="008B1EA8" w:rsidRPr="00354259" w:rsidRDefault="008B1EA8" w:rsidP="008B1EA8">
      <w:pPr>
        <w:pStyle w:val="afc"/>
        <w:rPr>
          <w:rFonts w:cs="Times New Roman"/>
        </w:rPr>
      </w:pPr>
      <w:bookmarkStart w:id="40" w:name="_Toc217248194"/>
      <w:r w:rsidRPr="00354259">
        <w:rPr>
          <w:rFonts w:cs="Times New Roman"/>
        </w:rPr>
        <w:lastRenderedPageBreak/>
        <w:t>П</w:t>
      </w:r>
      <w:r w:rsidR="008405E4">
        <w:rPr>
          <w:rFonts w:cs="Times New Roman"/>
        </w:rPr>
        <w:t>риложение</w:t>
      </w:r>
      <w:bookmarkEnd w:id="40"/>
    </w:p>
    <w:p w14:paraId="49330181" w14:textId="70D9A38F" w:rsidR="00120CA9" w:rsidRPr="00354259" w:rsidRDefault="008B1EA8" w:rsidP="008B1EA8">
      <w:pPr>
        <w:pStyle w:val="1-"/>
        <w:ind w:firstLine="0"/>
      </w:pPr>
      <w:r w:rsidRPr="00354259">
        <w:t>Исходный код (</w:t>
      </w:r>
      <w:proofErr w:type="spellStart"/>
      <w:r w:rsidRPr="00354259">
        <w:t>GitHub</w:t>
      </w:r>
      <w:proofErr w:type="spellEnd"/>
      <w:r w:rsidRPr="00354259">
        <w:t xml:space="preserve"> </w:t>
      </w:r>
      <w:proofErr w:type="spellStart"/>
      <w:r w:rsidRPr="00354259">
        <w:t>репозиторий</w:t>
      </w:r>
      <w:proofErr w:type="spellEnd"/>
      <w:r w:rsidRPr="00354259">
        <w:t xml:space="preserve">): </w:t>
      </w:r>
    </w:p>
    <w:p w14:paraId="027EC0B3" w14:textId="54E8C8B9" w:rsidR="00AE5985" w:rsidRPr="00354259" w:rsidRDefault="00AE5985" w:rsidP="008B1EA8">
      <w:pPr>
        <w:pStyle w:val="1-"/>
        <w:ind w:firstLine="0"/>
        <w:rPr>
          <w:i/>
          <w:iCs/>
        </w:rPr>
      </w:pPr>
      <w:r w:rsidRPr="00354259">
        <w:rPr>
          <w:i/>
          <w:iCs/>
        </w:rPr>
        <w:t>“</w:t>
      </w:r>
      <w:r w:rsidR="005562FC" w:rsidRPr="005562FC">
        <w:rPr>
          <w:i/>
          <w:iCs/>
        </w:rPr>
        <w:t>https://github.com/EgorTrenbolonDanabol/6404gaponenkoea</w:t>
      </w:r>
      <w:r w:rsidRPr="00354259">
        <w:rPr>
          <w:i/>
          <w:iCs/>
        </w:rPr>
        <w:t>”</w:t>
      </w:r>
    </w:p>
    <w:sectPr w:rsidR="00AE5985" w:rsidRPr="00354259" w:rsidSect="00B5339B">
      <w:footerReference w:type="default" r:id="rId13"/>
      <w:footerReference w:type="firs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A2BA1D" w14:textId="77777777" w:rsidR="00622F5D" w:rsidRDefault="00622F5D">
      <w:r>
        <w:separator/>
      </w:r>
    </w:p>
  </w:endnote>
  <w:endnote w:type="continuationSeparator" w:id="0">
    <w:p w14:paraId="700B1484" w14:textId="77777777" w:rsidR="00622F5D" w:rsidRDefault="00622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3255741"/>
      <w:docPartObj>
        <w:docPartGallery w:val="Page Numbers (Bottom of Page)"/>
        <w:docPartUnique/>
      </w:docPartObj>
    </w:sdtPr>
    <w:sdtEndPr/>
    <w:sdtContent>
      <w:p w14:paraId="5CC43899" w14:textId="079DA69A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48B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87174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E9835" w14:textId="77777777" w:rsidR="00622F5D" w:rsidRDefault="00622F5D">
      <w:r>
        <w:separator/>
      </w:r>
    </w:p>
  </w:footnote>
  <w:footnote w:type="continuationSeparator" w:id="0">
    <w:p w14:paraId="2D686363" w14:textId="77777777" w:rsidR="00622F5D" w:rsidRDefault="00622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379F"/>
    <w:multiLevelType w:val="hybridMultilevel"/>
    <w:tmpl w:val="BD806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B508DF"/>
    <w:multiLevelType w:val="hybridMultilevel"/>
    <w:tmpl w:val="F170F7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C2073"/>
    <w:multiLevelType w:val="hybridMultilevel"/>
    <w:tmpl w:val="4F5CD4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A3164"/>
    <w:multiLevelType w:val="hybridMultilevel"/>
    <w:tmpl w:val="9544EE1C"/>
    <w:lvl w:ilvl="0" w:tplc="A96893C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30FB6"/>
    <w:multiLevelType w:val="hybridMultilevel"/>
    <w:tmpl w:val="8AE4DD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931C0"/>
    <w:multiLevelType w:val="hybridMultilevel"/>
    <w:tmpl w:val="C414D6BA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110C211E"/>
    <w:multiLevelType w:val="hybridMultilevel"/>
    <w:tmpl w:val="6D642B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140A0192"/>
    <w:multiLevelType w:val="hybridMultilevel"/>
    <w:tmpl w:val="5DE454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02161"/>
    <w:multiLevelType w:val="hybridMultilevel"/>
    <w:tmpl w:val="4182A75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1B0399"/>
    <w:multiLevelType w:val="hybridMultilevel"/>
    <w:tmpl w:val="6308C32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2E76A3"/>
    <w:multiLevelType w:val="multilevel"/>
    <w:tmpl w:val="3E38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224BE"/>
    <w:multiLevelType w:val="hybridMultilevel"/>
    <w:tmpl w:val="074ADC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50679"/>
    <w:multiLevelType w:val="hybridMultilevel"/>
    <w:tmpl w:val="37AC51C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EA7418"/>
    <w:multiLevelType w:val="hybridMultilevel"/>
    <w:tmpl w:val="2C0C12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BB1B69"/>
    <w:multiLevelType w:val="hybridMultilevel"/>
    <w:tmpl w:val="923803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53F5206D"/>
    <w:multiLevelType w:val="multilevel"/>
    <w:tmpl w:val="BA526E94"/>
    <w:styleLink w:val="1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85918"/>
    <w:multiLevelType w:val="multilevel"/>
    <w:tmpl w:val="2FA058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AF5C95"/>
    <w:multiLevelType w:val="hybridMultilevel"/>
    <w:tmpl w:val="B6B4AC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A280777"/>
    <w:multiLevelType w:val="hybridMultilevel"/>
    <w:tmpl w:val="B50C3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C2AD6"/>
    <w:multiLevelType w:val="hybridMultilevel"/>
    <w:tmpl w:val="0D8E5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39B7E37"/>
    <w:multiLevelType w:val="hybridMultilevel"/>
    <w:tmpl w:val="91D656D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D6F22"/>
    <w:multiLevelType w:val="hybridMultilevel"/>
    <w:tmpl w:val="23BC2F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8"/>
  </w:num>
  <w:num w:numId="3">
    <w:abstractNumId w:val="1"/>
  </w:num>
  <w:num w:numId="4">
    <w:abstractNumId w:val="17"/>
  </w:num>
  <w:num w:numId="5">
    <w:abstractNumId w:val="3"/>
  </w:num>
  <w:num w:numId="6">
    <w:abstractNumId w:val="5"/>
  </w:num>
  <w:num w:numId="7">
    <w:abstractNumId w:val="13"/>
  </w:num>
  <w:num w:numId="8">
    <w:abstractNumId w:val="2"/>
  </w:num>
  <w:num w:numId="9">
    <w:abstractNumId w:val="21"/>
  </w:num>
  <w:num w:numId="10">
    <w:abstractNumId w:val="19"/>
  </w:num>
  <w:num w:numId="11">
    <w:abstractNumId w:val="4"/>
  </w:num>
  <w:num w:numId="12">
    <w:abstractNumId w:val="12"/>
  </w:num>
  <w:num w:numId="13">
    <w:abstractNumId w:val="18"/>
  </w:num>
  <w:num w:numId="14">
    <w:abstractNumId w:val="9"/>
  </w:num>
  <w:num w:numId="15">
    <w:abstractNumId w:val="6"/>
  </w:num>
  <w:num w:numId="16">
    <w:abstractNumId w:val="14"/>
  </w:num>
  <w:num w:numId="17">
    <w:abstractNumId w:val="7"/>
  </w:num>
  <w:num w:numId="18">
    <w:abstractNumId w:val="11"/>
  </w:num>
  <w:num w:numId="19">
    <w:abstractNumId w:val="25"/>
  </w:num>
  <w:num w:numId="20">
    <w:abstractNumId w:val="10"/>
  </w:num>
  <w:num w:numId="21">
    <w:abstractNumId w:val="0"/>
  </w:num>
  <w:num w:numId="22">
    <w:abstractNumId w:val="22"/>
  </w:num>
  <w:num w:numId="23">
    <w:abstractNumId w:val="16"/>
  </w:num>
  <w:num w:numId="24">
    <w:abstractNumId w:val="23"/>
  </w:num>
  <w:num w:numId="25">
    <w:abstractNumId w:val="20"/>
  </w:num>
  <w:num w:numId="26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39"/>
    <w:rsid w:val="00000458"/>
    <w:rsid w:val="00000999"/>
    <w:rsid w:val="00000ADB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1BBE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463D"/>
    <w:rsid w:val="00065D35"/>
    <w:rsid w:val="00066CBB"/>
    <w:rsid w:val="000676CD"/>
    <w:rsid w:val="000679E3"/>
    <w:rsid w:val="00070449"/>
    <w:rsid w:val="000707D3"/>
    <w:rsid w:val="00071A60"/>
    <w:rsid w:val="000748B9"/>
    <w:rsid w:val="000754AE"/>
    <w:rsid w:val="000756D1"/>
    <w:rsid w:val="00081FE6"/>
    <w:rsid w:val="00083340"/>
    <w:rsid w:val="000836DC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B7A42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695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1645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3C52"/>
    <w:rsid w:val="00174DED"/>
    <w:rsid w:val="001754D9"/>
    <w:rsid w:val="0017562D"/>
    <w:rsid w:val="0017709E"/>
    <w:rsid w:val="001801ED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6F5E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2010"/>
    <w:rsid w:val="002A297E"/>
    <w:rsid w:val="002A319C"/>
    <w:rsid w:val="002A3376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4098"/>
    <w:rsid w:val="00325123"/>
    <w:rsid w:val="00325D69"/>
    <w:rsid w:val="00326759"/>
    <w:rsid w:val="00326A9A"/>
    <w:rsid w:val="00326E4F"/>
    <w:rsid w:val="00327C75"/>
    <w:rsid w:val="00327F36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11"/>
    <w:rsid w:val="003512D5"/>
    <w:rsid w:val="003514AF"/>
    <w:rsid w:val="003523D9"/>
    <w:rsid w:val="0035425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395"/>
    <w:rsid w:val="003D67C8"/>
    <w:rsid w:val="003D78AC"/>
    <w:rsid w:val="003E26DA"/>
    <w:rsid w:val="003E2786"/>
    <w:rsid w:val="003E3A83"/>
    <w:rsid w:val="003E61F1"/>
    <w:rsid w:val="003F0D77"/>
    <w:rsid w:val="003F0DE0"/>
    <w:rsid w:val="003F2098"/>
    <w:rsid w:val="003F26F4"/>
    <w:rsid w:val="003F296D"/>
    <w:rsid w:val="003F495F"/>
    <w:rsid w:val="003F59C8"/>
    <w:rsid w:val="003F749D"/>
    <w:rsid w:val="004057DD"/>
    <w:rsid w:val="00405AA4"/>
    <w:rsid w:val="00406B01"/>
    <w:rsid w:val="004076B7"/>
    <w:rsid w:val="00412028"/>
    <w:rsid w:val="004126AB"/>
    <w:rsid w:val="0041358E"/>
    <w:rsid w:val="00417806"/>
    <w:rsid w:val="004203C2"/>
    <w:rsid w:val="004213AA"/>
    <w:rsid w:val="00421DB2"/>
    <w:rsid w:val="00422D5D"/>
    <w:rsid w:val="004235DA"/>
    <w:rsid w:val="00423923"/>
    <w:rsid w:val="00423E71"/>
    <w:rsid w:val="00425EB5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492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45F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562FC"/>
    <w:rsid w:val="005626BF"/>
    <w:rsid w:val="00562FBE"/>
    <w:rsid w:val="00565F09"/>
    <w:rsid w:val="005739F8"/>
    <w:rsid w:val="005748BB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2EB8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45A5"/>
    <w:rsid w:val="006160CF"/>
    <w:rsid w:val="00616776"/>
    <w:rsid w:val="00616BAE"/>
    <w:rsid w:val="006171CB"/>
    <w:rsid w:val="006175B2"/>
    <w:rsid w:val="00620626"/>
    <w:rsid w:val="00620BF8"/>
    <w:rsid w:val="00622F5D"/>
    <w:rsid w:val="006230E8"/>
    <w:rsid w:val="006244AA"/>
    <w:rsid w:val="00624F59"/>
    <w:rsid w:val="00625F52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75274"/>
    <w:rsid w:val="00675A62"/>
    <w:rsid w:val="006808FD"/>
    <w:rsid w:val="00683F08"/>
    <w:rsid w:val="00683F78"/>
    <w:rsid w:val="00684D56"/>
    <w:rsid w:val="00687663"/>
    <w:rsid w:val="00691400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061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E649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15FC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05E4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1EA8"/>
    <w:rsid w:val="008B2AB6"/>
    <w:rsid w:val="008B4265"/>
    <w:rsid w:val="008B4D5A"/>
    <w:rsid w:val="008B5B74"/>
    <w:rsid w:val="008B5E74"/>
    <w:rsid w:val="008B6EC0"/>
    <w:rsid w:val="008B7158"/>
    <w:rsid w:val="008B77AC"/>
    <w:rsid w:val="008B7A94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D89"/>
    <w:rsid w:val="008D7A7A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7BC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5AAE"/>
    <w:rsid w:val="009E60BA"/>
    <w:rsid w:val="009E74F1"/>
    <w:rsid w:val="009F0668"/>
    <w:rsid w:val="009F0984"/>
    <w:rsid w:val="009F0AA8"/>
    <w:rsid w:val="009F1130"/>
    <w:rsid w:val="009F13B2"/>
    <w:rsid w:val="009F22E5"/>
    <w:rsid w:val="009F2AAC"/>
    <w:rsid w:val="009F3CE6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112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5985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438"/>
    <w:rsid w:val="00B15EA6"/>
    <w:rsid w:val="00B1753F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4EDC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A52"/>
    <w:rsid w:val="00BC0EB3"/>
    <w:rsid w:val="00BC5604"/>
    <w:rsid w:val="00BD0027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64FD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27C1E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4939"/>
    <w:rsid w:val="00D5247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37"/>
    <w:rsid w:val="00D730B7"/>
    <w:rsid w:val="00D7337C"/>
    <w:rsid w:val="00D740DE"/>
    <w:rsid w:val="00D76024"/>
    <w:rsid w:val="00D76F40"/>
    <w:rsid w:val="00D778E5"/>
    <w:rsid w:val="00D77D37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D84"/>
    <w:rsid w:val="00DA3548"/>
    <w:rsid w:val="00DA3658"/>
    <w:rsid w:val="00DA44AE"/>
    <w:rsid w:val="00DA4A72"/>
    <w:rsid w:val="00DA6576"/>
    <w:rsid w:val="00DA682A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1823"/>
    <w:rsid w:val="00DD460B"/>
    <w:rsid w:val="00DD67CA"/>
    <w:rsid w:val="00DD6B6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DF7F0B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179A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97F2F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406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37CB"/>
    <w:rsid w:val="00F2502B"/>
    <w:rsid w:val="00F25FEE"/>
    <w:rsid w:val="00F27874"/>
    <w:rsid w:val="00F33BBB"/>
    <w:rsid w:val="00F3457B"/>
    <w:rsid w:val="00F34AF4"/>
    <w:rsid w:val="00F37A94"/>
    <w:rsid w:val="00F42EB6"/>
    <w:rsid w:val="00F447AE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0EB7"/>
    <w:rsid w:val="00F71A52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42BA12"/>
  <w15:docId w15:val="{396961BC-2A99-4241-B415-C1806398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1">
    <w:name w:val="heading 1"/>
    <w:basedOn w:val="a1"/>
    <w:next w:val="a1"/>
    <w:link w:val="12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1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3">
    <w:name w:val="toc 1"/>
    <w:basedOn w:val="14"/>
    <w:next w:val="a1"/>
    <w:autoRedefine/>
    <w:uiPriority w:val="39"/>
    <w:qFormat/>
    <w:rsid w:val="003B5E88"/>
    <w:rPr>
      <w:noProof/>
    </w:rPr>
  </w:style>
  <w:style w:type="paragraph" w:customStyle="1" w:styleId="14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4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4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2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4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customStyle="1" w:styleId="UnresolvedMention">
    <w:name w:val="Unresolved Mention"/>
    <w:basedOn w:val="a2"/>
    <w:uiPriority w:val="99"/>
    <w:semiHidden/>
    <w:unhideWhenUsed/>
    <w:rsid w:val="00E2179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2179A"/>
    <w:pPr>
      <w:spacing w:before="100" w:beforeAutospacing="1" w:after="100" w:afterAutospacing="1"/>
    </w:pPr>
    <w:rPr>
      <w:lang w:eastAsia="zh-CN"/>
    </w:rPr>
  </w:style>
  <w:style w:type="character" w:styleId="aff5">
    <w:name w:val="Strong"/>
    <w:basedOn w:val="a2"/>
    <w:uiPriority w:val="22"/>
    <w:qFormat/>
    <w:rsid w:val="00E2179A"/>
    <w:rPr>
      <w:b/>
      <w:bCs/>
    </w:rPr>
  </w:style>
  <w:style w:type="character" w:styleId="HTML">
    <w:name w:val="HTML Code"/>
    <w:basedOn w:val="a2"/>
    <w:uiPriority w:val="99"/>
    <w:unhideWhenUsed/>
    <w:rsid w:val="003F2098"/>
    <w:rPr>
      <w:rFonts w:ascii="Courier New" w:eastAsia="Times New Roman" w:hAnsi="Courier New" w:cs="Courier New"/>
      <w:sz w:val="20"/>
      <w:szCs w:val="20"/>
    </w:rPr>
  </w:style>
  <w:style w:type="numbering" w:customStyle="1" w:styleId="10">
    <w:name w:val="Текущий список1"/>
    <w:uiPriority w:val="99"/>
    <w:rsid w:val="008D7A7A"/>
    <w:pPr>
      <w:numPr>
        <w:numId w:val="13"/>
      </w:numPr>
    </w:pPr>
  </w:style>
  <w:style w:type="paragraph" w:styleId="aff6">
    <w:name w:val="Normal (Web)"/>
    <w:basedOn w:val="a1"/>
    <w:uiPriority w:val="99"/>
    <w:unhideWhenUsed/>
    <w:rsid w:val="00F37A94"/>
    <w:pPr>
      <w:spacing w:before="100" w:beforeAutospacing="1" w:after="100" w:afterAutospacing="1"/>
    </w:pPr>
  </w:style>
  <w:style w:type="character" w:styleId="aff7">
    <w:name w:val="FollowedHyperlink"/>
    <w:basedOn w:val="a2"/>
    <w:rsid w:val="00A921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30C7A5-F0CE-406F-B112-D5765D8FF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2</TotalTime>
  <Pages>20</Pages>
  <Words>3141</Words>
  <Characters>17906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admin</cp:lastModifiedBy>
  <cp:revision>5</cp:revision>
  <cp:lastPrinted>2022-04-10T18:27:00Z</cp:lastPrinted>
  <dcterms:created xsi:type="dcterms:W3CDTF">2025-12-21T18:23:00Z</dcterms:created>
  <dcterms:modified xsi:type="dcterms:W3CDTF">2025-12-21T18:25:00Z</dcterms:modified>
</cp:coreProperties>
</file>